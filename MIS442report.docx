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978" w:rsidRPr="0056082A" w:rsidRDefault="009E5A80">
      <w:pPr>
        <w:pStyle w:val="KonuBal"/>
        <w:rPr>
          <w:noProof/>
        </w:rPr>
      </w:pPr>
      <w:r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121920</wp:posOffset>
            </wp:positionV>
            <wp:extent cx="5216525" cy="984250"/>
            <wp:effectExtent l="0" t="0" r="3175" b="0"/>
            <wp:wrapSquare wrapText="bothSides"/>
            <wp:docPr id="5" name="Resim 5" descr="metin içeren bir resim&#10;&#10;Açıklama otomatik olarak oluşturuldu">
              <a:extLst xmlns:a="http://schemas.openxmlformats.org/drawingml/2006/main">
                <a:ext uri="{FF2B5EF4-FFF2-40B4-BE49-F238E27FC236}">
                  <a16:creationId xmlns:a16="http://schemas.microsoft.com/office/drawing/2014/main" id="{65FF1353-5CA0-4BFE-B3CC-22E497B5F0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2" descr="metin içeren bir resim&#10;&#10;Açıklama otomatik olarak oluşturuldu">
                      <a:extLst>
                        <a:ext uri="{FF2B5EF4-FFF2-40B4-BE49-F238E27FC236}">
                          <a16:creationId xmlns:a16="http://schemas.microsoft.com/office/drawing/2014/main" id="{65FF1353-5CA0-4BFE-B3CC-22E497B5F0D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sdt>
        <w:sdtPr>
          <w:rPr>
            <w:noProof/>
          </w:rPr>
          <w:alias w:val="Unvan:"/>
          <w:tag w:val="Unvan:"/>
          <w:id w:val="726351117"/>
          <w:placeholder>
            <w:docPart w:val="15646EFFBC094C47B1AC61BA104D45F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Pr="004F1611">
            <w:rPr>
              <w:noProof/>
            </w:rPr>
            <w:t xml:space="preserve">MIS 442 </w:t>
          </w:r>
          <w:r>
            <w:rPr>
              <w:noProof/>
            </w:rPr>
            <w:t>–</w:t>
          </w:r>
          <w:r w:rsidRPr="004F1611">
            <w:rPr>
              <w:noProof/>
            </w:rPr>
            <w:t>Advance</w:t>
          </w:r>
          <w:r>
            <w:rPr>
              <w:noProof/>
            </w:rPr>
            <w:t xml:space="preserve"> </w:t>
          </w:r>
          <w:r w:rsidRPr="004F1611">
            <w:rPr>
              <w:noProof/>
            </w:rPr>
            <w:t>Database Systems</w:t>
          </w:r>
          <w:r>
            <w:rPr>
              <w:noProof/>
            </w:rPr>
            <w:t xml:space="preserve"> Final Project Report</w:t>
          </w:r>
        </w:sdtContent>
      </w:sdt>
    </w:p>
    <w:p w:rsidR="00B823AA" w:rsidRDefault="009E5A80" w:rsidP="00B823AA">
      <w:pPr>
        <w:pStyle w:val="Balk21"/>
        <w:rPr>
          <w:noProof/>
        </w:rPr>
      </w:pPr>
      <w:r>
        <w:rPr>
          <w:noProof/>
        </w:rPr>
        <w:t>Begüm Özkan</w:t>
      </w:r>
    </w:p>
    <w:p w:rsidR="004F1611" w:rsidRPr="0056082A" w:rsidRDefault="009E5A80" w:rsidP="00B823AA">
      <w:pPr>
        <w:pStyle w:val="Balk21"/>
        <w:rPr>
          <w:noProof/>
        </w:rPr>
      </w:pPr>
      <w:r>
        <w:rPr>
          <w:noProof/>
        </w:rPr>
        <w:t>211005050</w:t>
      </w:r>
    </w:p>
    <w:p w:rsidR="00E81978" w:rsidRDefault="009E5A80" w:rsidP="00B823AA">
      <w:pPr>
        <w:pStyle w:val="Balk21"/>
        <w:rPr>
          <w:noProof/>
        </w:rPr>
      </w:pPr>
      <w:r>
        <w:rPr>
          <w:noProof/>
        </w:rPr>
        <w:t>Izmir Bakırçay Universtiy</w:t>
      </w:r>
    </w:p>
    <w:p w:rsidR="004F1611" w:rsidRDefault="009E5A80" w:rsidP="00B823AA">
      <w:pPr>
        <w:pStyle w:val="Balk21"/>
        <w:rPr>
          <w:noProof/>
        </w:rPr>
      </w:pPr>
      <w:r w:rsidRPr="004F1611">
        <w:rPr>
          <w:noProof/>
        </w:rPr>
        <w:t xml:space="preserve">Faculty Of </w:t>
      </w:r>
      <w:r>
        <w:rPr>
          <w:noProof/>
        </w:rPr>
        <w:t>Economics And Administrative Sci</w:t>
      </w:r>
      <w:r w:rsidRPr="004F1611">
        <w:rPr>
          <w:noProof/>
        </w:rPr>
        <w:t>ences</w:t>
      </w:r>
    </w:p>
    <w:p w:rsidR="004F1611" w:rsidRPr="0056082A" w:rsidRDefault="009E5A80" w:rsidP="00B823AA">
      <w:pPr>
        <w:pStyle w:val="Balk21"/>
        <w:rPr>
          <w:noProof/>
        </w:rPr>
      </w:pPr>
      <w:r>
        <w:rPr>
          <w:noProof/>
        </w:rPr>
        <w:t>Management Information Systems</w:t>
      </w:r>
    </w:p>
    <w:p w:rsidR="00E81978" w:rsidRPr="0056082A" w:rsidRDefault="00E81978">
      <w:pPr>
        <w:pStyle w:val="KonuBal"/>
        <w:rPr>
          <w:noProof/>
        </w:rPr>
      </w:pPr>
    </w:p>
    <w:p w:rsidR="00E81978" w:rsidRDefault="009E5A80" w:rsidP="00B823AA">
      <w:pPr>
        <w:pStyle w:val="Balk21"/>
        <w:rPr>
          <w:noProof/>
        </w:rPr>
      </w:pPr>
      <w:r>
        <w:rPr>
          <w:noProof/>
        </w:rPr>
        <w:t xml:space="preserve"> </w:t>
      </w:r>
    </w:p>
    <w:p w:rsidR="004F1611" w:rsidRDefault="004F1611" w:rsidP="00B823AA">
      <w:pPr>
        <w:pStyle w:val="Balk21"/>
        <w:rPr>
          <w:noProof/>
        </w:rPr>
      </w:pPr>
    </w:p>
    <w:p w:rsidR="004F1611" w:rsidRDefault="004F1611" w:rsidP="00B823AA">
      <w:pPr>
        <w:pStyle w:val="Balk21"/>
        <w:rPr>
          <w:noProof/>
        </w:rPr>
      </w:pPr>
    </w:p>
    <w:p w:rsidR="004F1611" w:rsidRDefault="004F1611" w:rsidP="00B823AA">
      <w:pPr>
        <w:pStyle w:val="Balk21"/>
        <w:rPr>
          <w:noProof/>
        </w:rPr>
      </w:pPr>
    </w:p>
    <w:p w:rsidR="004F1611" w:rsidRPr="0056082A" w:rsidRDefault="009E5A80" w:rsidP="00B823AA">
      <w:pPr>
        <w:pStyle w:val="Balk21"/>
        <w:rPr>
          <w:noProof/>
        </w:rPr>
      </w:pPr>
      <w:r>
        <w:rPr>
          <w:noProof/>
        </w:rPr>
        <w:t>Instructor:</w:t>
      </w:r>
      <w:r w:rsidRPr="004F1611">
        <w:t xml:space="preserve"> </w:t>
      </w:r>
      <w:r w:rsidRPr="004F1611">
        <w:rPr>
          <w:noProof/>
        </w:rPr>
        <w:t>Assoc. Prof. Emine UÇAR</w:t>
      </w:r>
    </w:p>
    <w:p w:rsidR="00E81978" w:rsidRPr="0056082A" w:rsidRDefault="009E5A80">
      <w:pPr>
        <w:pStyle w:val="BlmBal"/>
        <w:rPr>
          <w:noProof/>
        </w:rPr>
      </w:pPr>
      <w:r>
        <w:lastRenderedPageBreak/>
        <w:t>Abstract:</w:t>
      </w:r>
    </w:p>
    <w:p w:rsidR="00E81978" w:rsidRPr="0056082A" w:rsidRDefault="009E5A80">
      <w:pPr>
        <w:pStyle w:val="AralkYok"/>
        <w:rPr>
          <w:noProof/>
        </w:rPr>
      </w:pPr>
      <w:r w:rsidRPr="00DE324E">
        <w:rPr>
          <w:noProof/>
        </w:rPr>
        <w:t>This report details the process of designing and implementing a relational database for a gamified project management system. The main goal of this project was to develop an efficient database schema capable of managing core project data such as users, tea</w:t>
      </w:r>
      <w:r w:rsidRPr="00DE324E">
        <w:rPr>
          <w:noProof/>
        </w:rPr>
        <w:t xml:space="preserve">ms, projects, and tasks, along with gamification elements. The key deliverables </w:t>
      </w:r>
      <w:r w:rsidR="009E6A96">
        <w:rPr>
          <w:noProof/>
        </w:rPr>
        <w:t>include entity-relationship ER</w:t>
      </w:r>
      <w:r w:rsidRPr="00DE324E">
        <w:rPr>
          <w:noProof/>
        </w:rPr>
        <w:t xml:space="preserve"> diagrams and the SQL queries used for the actual database creation. The database was implemented using SQL Server, and sample data was included t</w:t>
      </w:r>
      <w:r w:rsidRPr="00DE324E">
        <w:rPr>
          <w:noProof/>
        </w:rPr>
        <w:t xml:space="preserve">o illustrate the initial structure and data entry process. </w:t>
      </w:r>
      <w:r w:rsidR="009E6A96">
        <w:rPr>
          <w:noProof/>
        </w:rPr>
        <w:t>To sum up</w:t>
      </w:r>
      <w:r w:rsidRPr="00DE324E">
        <w:rPr>
          <w:noProof/>
        </w:rPr>
        <w:t>, this database is intended to serve as a solid foundation for the future development of a fully functional gamified project management application.</w:t>
      </w:r>
    </w:p>
    <w:p w:rsidR="00E81978" w:rsidRPr="0056082A" w:rsidRDefault="009E5A80">
      <w:pPr>
        <w:rPr>
          <w:noProof/>
        </w:rPr>
      </w:pPr>
      <w:r>
        <w:rPr>
          <w:rStyle w:val="Vurgu"/>
          <w:noProof/>
          <w:lang w:bidi="tr-TR"/>
        </w:rPr>
        <w:t>Keywords</w:t>
      </w:r>
      <w:r w:rsidR="00FA473C" w:rsidRPr="0056082A">
        <w:rPr>
          <w:noProof/>
          <w:lang w:bidi="tr-TR"/>
        </w:rPr>
        <w:t xml:space="preserve">: </w:t>
      </w:r>
      <w:r>
        <w:t>Relational Database Design,</w:t>
      </w:r>
      <w:r w:rsidRPr="009E6A96">
        <w:t xml:space="preserve"> </w:t>
      </w:r>
      <w:r>
        <w:t>D</w:t>
      </w:r>
      <w:r>
        <w:t>atabase Design,</w:t>
      </w:r>
      <w:r w:rsidRPr="009E6A96">
        <w:t xml:space="preserve"> </w:t>
      </w:r>
      <w:r>
        <w:t>Gamified Project Management,</w:t>
      </w:r>
      <w:r w:rsidRPr="009E6A96">
        <w:t xml:space="preserve"> </w:t>
      </w:r>
      <w:r>
        <w:t>Entity-Relationship Diagram (ERD),</w:t>
      </w:r>
      <w:r w:rsidRPr="009E6A96">
        <w:t xml:space="preserve"> </w:t>
      </w:r>
      <w:r>
        <w:t>SQL,</w:t>
      </w:r>
      <w:r w:rsidRPr="009E6A96">
        <w:t xml:space="preserve"> </w:t>
      </w:r>
      <w:r>
        <w:t>Database Schema,</w:t>
      </w:r>
      <w:r w:rsidRPr="009E6A96">
        <w:t xml:space="preserve"> </w:t>
      </w:r>
      <w:r>
        <w:t>Data Modeling, Normalization, Database Structures, Test Results</w:t>
      </w:r>
    </w:p>
    <w:p w:rsidR="00E81978" w:rsidRPr="0056082A" w:rsidRDefault="009E5A80">
      <w:pPr>
        <w:pStyle w:val="BlmBal"/>
        <w:rPr>
          <w:noProof/>
        </w:rPr>
      </w:pPr>
      <w:sdt>
        <w:sdtPr>
          <w:rPr>
            <w:noProof/>
          </w:rPr>
          <w:alias w:val="Bölüm başlığı:"/>
          <w:tag w:val="Bölüm başlığı:"/>
          <w:id w:val="984196707"/>
          <w:placeholder>
            <w:docPart w:val="9055DA2829AF48F39F4C98ACD2B9323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4F1611">
            <w:rPr>
              <w:noProof/>
            </w:rPr>
            <w:t>MIS 442 –Advance Database Systems Final Project Report</w:t>
          </w:r>
        </w:sdtContent>
      </w:sdt>
    </w:p>
    <w:p w:rsidR="00E81978" w:rsidRPr="0056082A" w:rsidRDefault="009E5A80">
      <w:pPr>
        <w:rPr>
          <w:noProof/>
        </w:rPr>
      </w:pPr>
      <w:r w:rsidRPr="009E6A96">
        <w:rPr>
          <w:noProof/>
        </w:rPr>
        <w:t xml:space="preserve">In today's data-driven world, a </w:t>
      </w:r>
      <w:r w:rsidRPr="009E6A96">
        <w:rPr>
          <w:noProof/>
        </w:rPr>
        <w:t>well-designed database is crucial for the effective management of information within any system. This report details the process and includes the creation and design of a relational database specifically tailored for a gamified project management system. T</w:t>
      </w:r>
      <w:r w:rsidRPr="009E6A96">
        <w:rPr>
          <w:noProof/>
        </w:rPr>
        <w:t>he core objective of this project is to create a robust and scalable database schema that can efficiently handle the system's data requirements.</w:t>
      </w:r>
      <w:r w:rsidRPr="009E6A96">
        <w:t xml:space="preserve"> </w:t>
      </w:r>
      <w:r w:rsidRPr="009E6A96">
        <w:rPr>
          <w:noProof/>
        </w:rPr>
        <w:t xml:space="preserve">The main purpose of the idea of a gamified project management database is to track projects by creating a more </w:t>
      </w:r>
      <w:r w:rsidRPr="009E6A96">
        <w:rPr>
          <w:noProof/>
        </w:rPr>
        <w:t>comfortable and competitive environment for users instead of tracking and working under pressure.</w:t>
      </w:r>
    </w:p>
    <w:p w:rsidR="00E81978" w:rsidRPr="0056082A" w:rsidRDefault="009E5A80">
      <w:pPr>
        <w:pStyle w:val="Balk1"/>
        <w:rPr>
          <w:noProof/>
        </w:rPr>
      </w:pPr>
      <w:r>
        <w:t>1.</w:t>
      </w:r>
      <w:r w:rsidR="0023650F">
        <w:t>Table Structures</w:t>
      </w:r>
    </w:p>
    <w:p w:rsidR="00E81978" w:rsidRDefault="009E5A80">
      <w:pPr>
        <w:rPr>
          <w:noProof/>
        </w:rPr>
      </w:pPr>
      <w:r>
        <w:rPr>
          <w:noProof/>
        </w:rPr>
        <w:t>In the</w:t>
      </w:r>
      <w:r w:rsidR="00786830">
        <w:rPr>
          <w:noProof/>
        </w:rPr>
        <w:t xml:space="preserve"> </w:t>
      </w:r>
      <w:r w:rsidR="00786830">
        <w:t>Gamified Project Management Database System</w:t>
      </w:r>
      <w:r w:rsidR="00786830">
        <w:rPr>
          <w:noProof/>
        </w:rPr>
        <w:t>, there are 12 tables and each table has related attributes, primary keys, and foreign keys.</w:t>
      </w:r>
      <w:r w:rsidR="00786830">
        <w:rPr>
          <w:noProof/>
          <w:lang w:eastAsia="tr-TR"/>
        </w:rPr>
        <w:drawing>
          <wp:inline distT="0" distB="0" distL="0" distR="0">
            <wp:extent cx="5731510" cy="3048000"/>
            <wp:effectExtent l="0" t="0" r="254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tity Relationship Diagram Team Whiteboard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6830" w:rsidRDefault="009E5A80">
      <w:pPr>
        <w:rPr>
          <w:i/>
        </w:rPr>
      </w:pPr>
      <w:r w:rsidRPr="00786830">
        <w:rPr>
          <w:i/>
          <w:noProof/>
        </w:rPr>
        <w:t xml:space="preserve">Figure1.1  including </w:t>
      </w:r>
      <w:r w:rsidRPr="00786830">
        <w:rPr>
          <w:i/>
        </w:rPr>
        <w:t>Gamified Project Management Database System entities and attributes also defines relationships between tables(entities).</w:t>
      </w:r>
    </w:p>
    <w:p w:rsidR="00E45FB6" w:rsidRDefault="009E5A80" w:rsidP="00587493">
      <w:pPr>
        <w:ind w:firstLine="0"/>
      </w:pPr>
      <w:r>
        <w:t>1.1 USERS</w:t>
      </w:r>
      <w:r w:rsidR="00786830">
        <w:t xml:space="preserve"> Table: It stores information about the system's</w:t>
      </w:r>
      <w:r>
        <w:t xml:space="preserve"> all users.</w:t>
      </w:r>
      <w:r w:rsidR="00DA73D6" w:rsidRPr="00DA73D6">
        <w:t xml:space="preserve"> Each user has a unique ID, which allows this number to uniquely identify each row in the table. Also, with </w:t>
      </w:r>
      <w:r w:rsidR="00DA73D6" w:rsidRPr="00DA73D6">
        <w:lastRenderedPageBreak/>
        <w:t xml:space="preserve">IDENTITY(1,1), this number automatically increments as new users are added. A username cannot be left blank and must be unique, which prevents username </w:t>
      </w:r>
      <w:r w:rsidR="00DA73D6">
        <w:t>confusion in the system.</w:t>
      </w:r>
      <w:r w:rsidR="00DA73D6" w:rsidRPr="00DA73D6">
        <w:t xml:space="preserve"> Similarly, each user has an email address, and each email address belongs</w:t>
      </w:r>
      <w:r w:rsidR="00DA73D6">
        <w:t xml:space="preserve"> to only one user in the system such as Instagram, or Twitter(X).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8" w:type="dxa"/>
          </w:tcPr>
          <w:p w:rsidR="00E45FB6" w:rsidRPr="00580800" w:rsidRDefault="009E5A80">
            <w:pPr>
              <w:rPr>
                <w:rFonts w:cstheme="minorHAnsi"/>
                <w:b/>
              </w:rPr>
            </w:pPr>
            <w:r w:rsidRPr="00580800">
              <w:rPr>
                <w:rFonts w:asciiTheme="minorHAnsi" w:hAnsiTheme="minorHAnsi" w:cstheme="minorHAnsi"/>
                <w:b/>
              </w:rPr>
              <w:t>Attributes</w:t>
            </w:r>
          </w:p>
        </w:tc>
        <w:tc>
          <w:tcPr>
            <w:tcW w:w="3009" w:type="dxa"/>
          </w:tcPr>
          <w:p w:rsidR="00E45FB6" w:rsidRPr="00580800" w:rsidRDefault="009E5A80">
            <w:pPr>
              <w:rPr>
                <w:rFonts w:cstheme="minorHAnsi"/>
                <w:b/>
              </w:rPr>
            </w:pPr>
            <w:r w:rsidRPr="00580800">
              <w:rPr>
                <w:rFonts w:asciiTheme="minorHAnsi" w:hAnsiTheme="minorHAnsi" w:cstheme="minorHAnsi"/>
                <w:b/>
              </w:rPr>
              <w:t>Data Type</w:t>
            </w:r>
          </w:p>
        </w:tc>
        <w:tc>
          <w:tcPr>
            <w:tcW w:w="3009" w:type="dxa"/>
          </w:tcPr>
          <w:p w:rsidR="00E45FB6" w:rsidRPr="00580800" w:rsidRDefault="009E5A80">
            <w:pPr>
              <w:rPr>
                <w:rFonts w:cstheme="minorHAnsi"/>
                <w:b/>
              </w:rPr>
            </w:pPr>
            <w:r w:rsidRPr="00580800">
              <w:rPr>
                <w:rFonts w:asciiTheme="minorHAnsi" w:hAnsiTheme="minorHAnsi" w:cstheme="minorHAnsi"/>
                <w:b/>
              </w:rPr>
              <w:t>Description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P_User_Id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INT, Primary Key, Identity 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Unique identifier for each user.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Username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NVARCHAR 50, Not Null, Unique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login name.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First name</w:t>
            </w:r>
            <w:r w:rsidRPr="00580800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NVARCHAR 100, Not Null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first name.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Lastname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NVARCHAR 100, Not Null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last name.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Phone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NVARCHAR 20, Null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phone number.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Email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NVARCHAR 100, Not Null, Uniq</w:t>
            </w:r>
            <w:r w:rsidRPr="00580800">
              <w:rPr>
                <w:rFonts w:asciiTheme="minorHAnsi" w:hAnsiTheme="minorHAnsi" w:cstheme="minorHAnsi"/>
              </w:rPr>
              <w:t xml:space="preserve">ue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email address.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Password_Hash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NVARCHAR 256, Not Null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Hashed password for security.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Registration_DATE</w:t>
            </w:r>
            <w:r w:rsidRPr="00580800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DATETIME, Default GETDATE  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Date of user registration.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Avatar_Url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NVARCHAR 255, Null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URL for the user's profile picture.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User_Level</w:t>
            </w:r>
            <w:r w:rsidRPr="00580800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INT, Default 1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level in the gamified system.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Total_Experience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INT, Default 0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total experience points.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Current_Experience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INT, Default 0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User's current experience points.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9E5A80" w:rsidP="00E45FB6">
            <w:pPr>
              <w:pStyle w:val="NormalWeb"/>
              <w:rPr>
                <w:rStyle w:val="HTMLKodu"/>
                <w:rFonts w:asciiTheme="minorHAnsi" w:hAnsiTheme="minorHAnsi" w:cstheme="minorHAnsi"/>
                <w:sz w:val="24"/>
                <w:szCs w:val="24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</w:rPr>
              <w:t>Last_Activity_Date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 DATETIME </w:t>
            </w:r>
          </w:p>
        </w:tc>
        <w:tc>
          <w:tcPr>
            <w:tcW w:w="3009" w:type="dxa"/>
          </w:tcPr>
          <w:p w:rsidR="00E45FB6" w:rsidRPr="00580800" w:rsidRDefault="009E5A80" w:rsidP="00E45FB6">
            <w:pPr>
              <w:pStyle w:val="NormalWeb"/>
              <w:rPr>
                <w:rFonts w:asciiTheme="minorHAnsi" w:hAnsiTheme="minorHAnsi" w:cstheme="minorHAnsi"/>
              </w:rPr>
            </w:pPr>
            <w:r w:rsidRPr="00580800">
              <w:rPr>
                <w:rFonts w:asciiTheme="minorHAnsi" w:hAnsiTheme="minorHAnsi" w:cstheme="minorHAnsi"/>
              </w:rPr>
              <w:t xml:space="preserve">Last login date and time. </w:t>
            </w:r>
            <w:r w:rsidRPr="00580800">
              <w:rPr>
                <w:rStyle w:val="button-container"/>
                <w:rFonts w:asciiTheme="minorHAnsi" w:hAnsiTheme="minorHAnsi" w:cstheme="minorHAnsi"/>
              </w:rPr>
              <w:t xml:space="preserve">  </w:t>
            </w:r>
          </w:p>
        </w:tc>
      </w:tr>
      <w:tr w:rsidR="009113AF" w:rsidTr="009113AF">
        <w:tc>
          <w:tcPr>
            <w:tcW w:w="3008" w:type="dxa"/>
          </w:tcPr>
          <w:p w:rsidR="00E45FB6" w:rsidRPr="00580800" w:rsidRDefault="00E45FB6" w:rsidP="00E45FB6">
            <w:pPr>
              <w:rPr>
                <w:rFonts w:cstheme="minorHAnsi"/>
                <w:b/>
              </w:rPr>
            </w:pPr>
          </w:p>
        </w:tc>
        <w:tc>
          <w:tcPr>
            <w:tcW w:w="3009" w:type="dxa"/>
          </w:tcPr>
          <w:p w:rsidR="00E45FB6" w:rsidRPr="00580800" w:rsidRDefault="00E45FB6" w:rsidP="00E45FB6">
            <w:pPr>
              <w:rPr>
                <w:rFonts w:cstheme="minorHAnsi"/>
                <w:b/>
              </w:rPr>
            </w:pPr>
          </w:p>
        </w:tc>
        <w:tc>
          <w:tcPr>
            <w:tcW w:w="3009" w:type="dxa"/>
          </w:tcPr>
          <w:p w:rsidR="00E45FB6" w:rsidRPr="00580800" w:rsidRDefault="00E45FB6" w:rsidP="00E45FB6">
            <w:pPr>
              <w:rPr>
                <w:rFonts w:cstheme="minorHAnsi"/>
                <w:b/>
              </w:rPr>
            </w:pPr>
          </w:p>
        </w:tc>
      </w:tr>
    </w:tbl>
    <w:p w:rsidR="00E45FB6" w:rsidRPr="00786830" w:rsidRDefault="00E45FB6" w:rsidP="00587493">
      <w:pPr>
        <w:ind w:firstLine="0"/>
        <w:rPr>
          <w:b/>
        </w:rPr>
      </w:pPr>
    </w:p>
    <w:p w:rsidR="00786830" w:rsidRDefault="009E5A80" w:rsidP="00587493">
      <w:pPr>
        <w:ind w:firstLine="0"/>
      </w:pPr>
      <w:r>
        <w:t xml:space="preserve">1.2 </w:t>
      </w:r>
      <w:r w:rsidR="00D94EFF">
        <w:t>TEAMS Table: It defines information about project teams.</w:t>
      </w:r>
      <w:r w:rsidR="00580800" w:rsidRPr="00580800">
        <w:t xml:space="preserve"> Each team has a unique ID and this ID is automatically increased as new teams are added. This prevents confusion between teams.</w:t>
      </w:r>
      <w:r w:rsidR="00D94EFF">
        <w:t xml:space="preserve"> [</w:t>
      </w:r>
      <w:r w:rsidR="00D94EFF" w:rsidRPr="00D94EFF">
        <w:t>By normalizing this table, I have established a relationship between them and the team member table, I will mention it in detail in</w:t>
      </w:r>
      <w:r w:rsidR="00D94EFF">
        <w:t xml:space="preserve"> the Normalization section.]</w:t>
      </w:r>
      <w:r w:rsidR="00580800">
        <w:t>Also, w</w:t>
      </w:r>
      <w:r w:rsidR="00580800" w:rsidRPr="00580800">
        <w:t>hen a leader user is deleted, the team leader information is updated to NULL and the team continues to exist.</w:t>
      </w:r>
      <w:r w:rsidR="00580800">
        <w:t xml:space="preserve"> (On delete set null)</w:t>
      </w:r>
    </w:p>
    <w:tbl>
      <w:tblPr>
        <w:tblStyle w:val="APARaporu"/>
        <w:tblW w:w="0" w:type="auto"/>
        <w:tblInd w:w="720" w:type="dxa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8" w:type="dxa"/>
          </w:tcPr>
          <w:p w:rsidR="002E6D81" w:rsidRPr="00580800" w:rsidRDefault="009E5A80" w:rsidP="002E6D81">
            <w:pPr>
              <w:rPr>
                <w:rFonts w:cstheme="minorHAnsi"/>
              </w:rPr>
            </w:pPr>
            <w:r w:rsidRPr="00580800">
              <w:rPr>
                <w:rFonts w:asciiTheme="minorHAnsi" w:hAnsiTheme="minorHAnsi" w:cstheme="minorHAnsi"/>
              </w:rPr>
              <w:t>Attributes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rPr>
                <w:rFonts w:cstheme="minorHAnsi"/>
              </w:rPr>
            </w:pPr>
            <w:r w:rsidRPr="00580800">
              <w:rPr>
                <w:rFonts w:asciiTheme="minorHAnsi" w:hAnsiTheme="minorHAnsi" w:cstheme="minorHAnsi"/>
              </w:rPr>
              <w:t>Data Type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rPr>
                <w:rFonts w:cstheme="minorHAnsi"/>
              </w:rPr>
            </w:pPr>
            <w:r w:rsidRPr="00580800">
              <w:rPr>
                <w:rFonts w:asciiTheme="minorHAnsi" w:hAnsiTheme="minorHAnsi" w:cstheme="minorHAnsi"/>
              </w:rPr>
              <w:t>Description</w:t>
            </w:r>
          </w:p>
        </w:tc>
      </w:tr>
      <w:tr w:rsidR="009113AF" w:rsidTr="009113AF">
        <w:tc>
          <w:tcPr>
            <w:tcW w:w="2768" w:type="dxa"/>
          </w:tcPr>
          <w:p w:rsidR="002E6D81" w:rsidRPr="00580800" w:rsidRDefault="009E5A80" w:rsidP="002E6D81">
            <w:pPr>
              <w:pStyle w:val="NormalWeb"/>
              <w:rPr>
                <w:rFonts w:asciiTheme="minorHAnsi" w:eastAsia="Times New Roman" w:hAnsiTheme="minorHAnsi" w:cstheme="minorHAnsi"/>
                <w:lang w:eastAsia="tr-TR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  <w:lang w:eastAsia="tr-TR"/>
              </w:rPr>
              <w:t>Team</w:t>
            </w:r>
            <w:r w:rsidRPr="00580800">
              <w:rPr>
                <w:rFonts w:asciiTheme="minorHAnsi" w:eastAsia="Times New Roman" w:hAnsiTheme="minorHAnsi" w:cstheme="minorHAnsi"/>
                <w:lang w:eastAsia="tr-TR"/>
              </w:rPr>
              <w:t xml:space="preserve">_Id 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INT, Primary Key, Identity    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Unique identifier for each team.   </w:t>
            </w:r>
          </w:p>
        </w:tc>
      </w:tr>
      <w:tr w:rsidR="009113AF" w:rsidTr="009113AF">
        <w:tc>
          <w:tcPr>
            <w:tcW w:w="2768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lastRenderedPageBreak/>
              <w:t>Team_Name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NVARCHAR 50, Not Null     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Name of the team.   </w:t>
            </w:r>
          </w:p>
        </w:tc>
      </w:tr>
      <w:tr w:rsidR="009113AF" w:rsidTr="009113AF">
        <w:tc>
          <w:tcPr>
            <w:tcW w:w="2768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Creation_Date 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pStyle w:val="NormalWeb"/>
              <w:rPr>
                <w:rFonts w:asciiTheme="minorHAnsi" w:eastAsia="Times New Roman" w:hAnsiTheme="minorHAnsi" w:cstheme="minorHAnsi"/>
                <w:lang w:eastAsia="tr-TR"/>
              </w:rPr>
            </w:pPr>
            <w:r w:rsidRPr="00580800">
              <w:rPr>
                <w:rStyle w:val="HTMLKodu"/>
                <w:rFonts w:asciiTheme="minorHAnsi" w:hAnsiTheme="minorHAnsi" w:cstheme="minorHAnsi"/>
                <w:sz w:val="24"/>
                <w:szCs w:val="24"/>
                <w:lang w:eastAsia="tr-TR"/>
              </w:rPr>
              <w:t>DATETIME</w:t>
            </w:r>
            <w:r w:rsidRPr="00580800">
              <w:rPr>
                <w:rFonts w:asciiTheme="minorHAnsi" w:eastAsia="Times New Roman" w:hAnsiTheme="minorHAnsi" w:cstheme="minorHAnsi"/>
                <w:lang w:eastAsia="tr-TR"/>
              </w:rPr>
              <w:t xml:space="preserve">, Default GETDATE       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Date of team creation.   </w:t>
            </w:r>
          </w:p>
        </w:tc>
      </w:tr>
      <w:tr w:rsidR="009113AF" w:rsidTr="009113AF">
        <w:tc>
          <w:tcPr>
            <w:tcW w:w="2768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Leader_User_Id 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INT, Null, Foreign Key to USERS  </w:t>
            </w:r>
          </w:p>
        </w:tc>
        <w:tc>
          <w:tcPr>
            <w:tcW w:w="2769" w:type="dxa"/>
          </w:tcPr>
          <w:p w:rsidR="002E6D81" w:rsidRPr="00580800" w:rsidRDefault="009E5A80" w:rsidP="002E6D81">
            <w:pPr>
              <w:spacing w:before="100" w:beforeAutospacing="1" w:after="100" w:afterAutospacing="1"/>
              <w:rPr>
                <w:rFonts w:eastAsia="Times New Roman" w:cstheme="minorHAnsi"/>
                <w:lang w:eastAsia="tr-TR"/>
              </w:rPr>
            </w:pPr>
            <w:r w:rsidRPr="00580800">
              <w:rPr>
                <w:rFonts w:eastAsia="Times New Roman" w:cstheme="minorHAnsi"/>
                <w:lang w:eastAsia="tr-TR"/>
              </w:rPr>
              <w:t xml:space="preserve">User ID of the team leader.   </w:t>
            </w:r>
          </w:p>
        </w:tc>
      </w:tr>
      <w:tr w:rsidR="009113AF" w:rsidTr="009113AF">
        <w:tc>
          <w:tcPr>
            <w:tcW w:w="2768" w:type="dxa"/>
          </w:tcPr>
          <w:p w:rsidR="002E6D81" w:rsidRPr="00580800" w:rsidRDefault="002E6D81" w:rsidP="002E6D81">
            <w:pPr>
              <w:rPr>
                <w:rFonts w:cstheme="minorHAnsi"/>
                <w:noProof/>
              </w:rPr>
            </w:pPr>
          </w:p>
        </w:tc>
        <w:tc>
          <w:tcPr>
            <w:tcW w:w="2769" w:type="dxa"/>
          </w:tcPr>
          <w:p w:rsidR="002E6D81" w:rsidRPr="00580800" w:rsidRDefault="002E6D81" w:rsidP="002E6D81">
            <w:pPr>
              <w:rPr>
                <w:rFonts w:cstheme="minorHAnsi"/>
                <w:noProof/>
              </w:rPr>
            </w:pPr>
          </w:p>
        </w:tc>
        <w:tc>
          <w:tcPr>
            <w:tcW w:w="2769" w:type="dxa"/>
          </w:tcPr>
          <w:p w:rsidR="002E6D81" w:rsidRPr="00580800" w:rsidRDefault="002E6D81" w:rsidP="002E6D81">
            <w:pPr>
              <w:rPr>
                <w:rFonts w:cstheme="minorHAnsi"/>
                <w:noProof/>
              </w:rPr>
            </w:pPr>
          </w:p>
        </w:tc>
      </w:tr>
      <w:tr w:rsidR="009113AF" w:rsidTr="009113AF">
        <w:tc>
          <w:tcPr>
            <w:tcW w:w="8306" w:type="dxa"/>
            <w:gridSpan w:val="3"/>
          </w:tcPr>
          <w:p w:rsidR="002E6D81" w:rsidRPr="00580800" w:rsidRDefault="009E5A80" w:rsidP="002E6D81">
            <w:pPr>
              <w:rPr>
                <w:rFonts w:cstheme="minorHAnsi"/>
                <w:noProof/>
              </w:rPr>
            </w:pPr>
            <w:r w:rsidRPr="00580800">
              <w:rPr>
                <w:rFonts w:eastAsia="Times New Roman" w:cstheme="minorHAnsi"/>
                <w:lang w:eastAsia="tr-TR"/>
              </w:rPr>
              <w:t>FK_TEAMS_USERS   A</w:t>
            </w:r>
            <w:r w:rsidRPr="00580800">
              <w:rPr>
                <w:rFonts w:eastAsia="Times New Roman" w:cstheme="minorHAnsi"/>
                <w:lang w:eastAsia="tr-TR"/>
              </w:rPr>
              <w:t xml:space="preserve"> foreign key constraint ensuring that Leader_User_Id references a valid P_User_Id in the USERS table. If the leader is deleted from USERS, Leader_User_Id is set to NULL.  </w:t>
            </w:r>
          </w:p>
        </w:tc>
      </w:tr>
      <w:tr w:rsidR="009113AF" w:rsidTr="009113AF">
        <w:tc>
          <w:tcPr>
            <w:tcW w:w="2768" w:type="dxa"/>
          </w:tcPr>
          <w:p w:rsidR="002E6D81" w:rsidRPr="00580800" w:rsidRDefault="002E6D81" w:rsidP="002E6D81">
            <w:pPr>
              <w:rPr>
                <w:rFonts w:cstheme="minorHAnsi"/>
                <w:noProof/>
              </w:rPr>
            </w:pPr>
          </w:p>
        </w:tc>
        <w:tc>
          <w:tcPr>
            <w:tcW w:w="2769" w:type="dxa"/>
          </w:tcPr>
          <w:p w:rsidR="002E6D81" w:rsidRPr="00580800" w:rsidRDefault="002E6D81" w:rsidP="002E6D81">
            <w:pPr>
              <w:rPr>
                <w:rFonts w:cstheme="minorHAnsi"/>
                <w:noProof/>
              </w:rPr>
            </w:pPr>
          </w:p>
        </w:tc>
        <w:tc>
          <w:tcPr>
            <w:tcW w:w="2769" w:type="dxa"/>
          </w:tcPr>
          <w:p w:rsidR="002E6D81" w:rsidRPr="00580800" w:rsidRDefault="002E6D81" w:rsidP="002E6D81">
            <w:pPr>
              <w:rPr>
                <w:rFonts w:cstheme="minorHAnsi"/>
                <w:noProof/>
              </w:rPr>
            </w:pPr>
          </w:p>
        </w:tc>
      </w:tr>
    </w:tbl>
    <w:p w:rsidR="00587493" w:rsidRDefault="00587493" w:rsidP="00587493">
      <w:pPr>
        <w:ind w:firstLine="0"/>
      </w:pPr>
    </w:p>
    <w:p w:rsidR="00D94EFF" w:rsidRDefault="009E5A80" w:rsidP="00587493">
      <w:pPr>
        <w:ind w:firstLine="0"/>
      </w:pPr>
      <w:r>
        <w:t xml:space="preserve">1.3 </w:t>
      </w:r>
      <w:r w:rsidR="002E6D81">
        <w:t xml:space="preserve">TEAM MEMBERS Table: </w:t>
      </w:r>
      <w:r w:rsidR="002E6D81" w:rsidRPr="002E6D81">
        <w:t>The table manages the relationship between users and teams, indicating which users belong to which teams.</w:t>
      </w:r>
      <w:r w:rsidR="00580800" w:rsidRPr="00580800">
        <w:t xml:space="preserve"> With the ON DELETE CASCADE feature, when a team is deleted, all the records of the team members are automatically deleted. This preserves the data integrity of the database. In the code, I defined a uniqueness (UNIQUE) constraint called UQ_TEAM_MEMBER. This constraint ensures that the Team_Id and P_User_Id columns are unique together. That is, the same user cannot be a member of the same team more than once.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1349"/>
        <w:gridCol w:w="3278"/>
        <w:gridCol w:w="4399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b/>
                <w:bCs/>
                <w:kern w:val="0"/>
                <w:lang w:eastAsia="tr-TR"/>
              </w:rPr>
            </w:pPr>
            <w:r w:rsidRPr="00C26B97">
              <w:rPr>
                <w:rFonts w:asciiTheme="minorHAnsi" w:hAnsiTheme="minorHAnsi" w:cstheme="minorHAnsi"/>
                <w:b/>
              </w:rPr>
              <w:t>Attributes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tr-TR"/>
              </w:rPr>
            </w:pPr>
            <w:r w:rsidRPr="00C26B97">
              <w:rPr>
                <w:rFonts w:asciiTheme="minorHAnsi" w:eastAsia="Times New Roman" w:hAnsiTheme="minorHAnsi" w:cstheme="minorHAnsi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jc w:val="center"/>
              <w:rPr>
                <w:rFonts w:eastAsia="Times New Roman" w:cstheme="minorHAnsi"/>
                <w:b/>
                <w:bCs/>
                <w:kern w:val="0"/>
                <w:lang w:eastAsia="tr-TR"/>
              </w:rPr>
            </w:pPr>
            <w:r w:rsidRPr="00C26B97">
              <w:rPr>
                <w:rFonts w:asciiTheme="minorHAnsi" w:eastAsia="Times New Roman" w:hAnsiTheme="minorHAnsi" w:cstheme="minorHAnsi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Member_Id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INT,</w:t>
            </w:r>
            <w:r w:rsidRPr="00C26B97">
              <w:rPr>
                <w:rFonts w:eastAsia="Times New Roman" w:cstheme="minorHAnsi"/>
                <w:kern w:val="0"/>
                <w:lang w:eastAsia="tr-TR"/>
              </w:rPr>
              <w:t xml:space="preserve"> Primary Key, Identity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Unique identifier for each team member record.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Team_Id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INT, Foreign Key to TEAMS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Associated team ID.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P_User_Id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INT, Foreign Key to USERS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Associated user ID.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Join_Date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DATETIME, Default GETDATE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Date when the user joined the team.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ROLE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NVARCHAR(50), Not Null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eastAsia="Times New Roman" w:cstheme="minorHAnsi"/>
                <w:kern w:val="0"/>
                <w:lang w:eastAsia="tr-TR"/>
              </w:rPr>
            </w:pPr>
            <w:r w:rsidRPr="00C26B97">
              <w:rPr>
                <w:rFonts w:eastAsia="Times New Roman" w:cstheme="minorHAnsi"/>
                <w:kern w:val="0"/>
                <w:lang w:eastAsia="tr-TR"/>
              </w:rPr>
              <w:t>Role of the user in the team.</w:t>
            </w:r>
          </w:p>
        </w:tc>
      </w:tr>
    </w:tbl>
    <w:p w:rsidR="00D03C2B" w:rsidRDefault="00D03C2B" w:rsidP="00D03C2B"/>
    <w:p w:rsidR="00C26B97" w:rsidRDefault="009E5A80" w:rsidP="00587493">
      <w:pPr>
        <w:ind w:firstLine="0"/>
      </w:pPr>
      <w:r>
        <w:t>1.</w:t>
      </w:r>
      <w:r w:rsidR="00587493">
        <w:t>4</w:t>
      </w:r>
      <w:r>
        <w:t xml:space="preserve"> PROJECT CATEGORIES Table: The table divides projects into limited categories.</w:t>
      </w:r>
      <w:r w:rsidRPr="00D03C2B">
        <w:t xml:space="preserve"> Only one of the specified options can be selected as a category; values ​​entered outside of this are not valid.</w:t>
      </w:r>
      <w:r w:rsidR="00580800" w:rsidRPr="00580800">
        <w:t xml:space="preserve"> The CHECK constraint is defined in the Category_Name column. This constraint ensures that only certain defined category names can be entered in the Category_Name column. This maintains the consistency and accuracy of project category data.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336"/>
        <w:gridCol w:w="2930"/>
        <w:gridCol w:w="3648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C26B97" w:rsidRPr="00C26B97" w:rsidRDefault="009E5A80" w:rsidP="00C26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lastRenderedPageBreak/>
              <w:t>Attributes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</w:t>
            </w:r>
            <w:r w:rsidRPr="00C26B9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 xml:space="preserve"> Type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Category_Id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Primary Key, Identity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category.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Category_Name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NVARCHAR(50), Not Null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Name of the project category.</w:t>
            </w:r>
          </w:p>
        </w:tc>
      </w:tr>
      <w:tr w:rsidR="009113AF" w:rsidTr="009113AF"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Category_Description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NVARCHAR(255), Null</w:t>
            </w:r>
          </w:p>
        </w:tc>
        <w:tc>
          <w:tcPr>
            <w:tcW w:w="0" w:type="auto"/>
            <w:hideMark/>
          </w:tcPr>
          <w:p w:rsidR="00C26B97" w:rsidRPr="00C26B97" w:rsidRDefault="009E5A80" w:rsidP="00C26B97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C26B97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Description of the category.</w:t>
            </w:r>
          </w:p>
        </w:tc>
      </w:tr>
    </w:tbl>
    <w:p w:rsidR="00C26B97" w:rsidRDefault="00C26B97" w:rsidP="00C26B97"/>
    <w:p w:rsidR="00D03C2B" w:rsidRDefault="009E5A80" w:rsidP="00587493">
      <w:pPr>
        <w:ind w:firstLine="0"/>
      </w:pPr>
      <w:r>
        <w:t xml:space="preserve">1.5 PROJECTS Table: </w:t>
      </w:r>
      <w:r>
        <w:t>It shows project information.</w:t>
      </w:r>
      <w:r w:rsidR="006C28CA" w:rsidRPr="006C28CA">
        <w:t xml:space="preserve"> With the ON DELETE CASCADE feature, when a team is deleted, all projects belonging to that team are automatically deleted. This ensures that the project and team relationship remain consistent.</w:t>
      </w:r>
      <w:r w:rsidR="006C28CA">
        <w:t xml:space="preserve"> In addition,</w:t>
      </w:r>
      <w:r w:rsidR="006C28CA" w:rsidRPr="006C28CA">
        <w:t xml:space="preserve"> </w:t>
      </w:r>
      <w:r w:rsidR="006C28CA">
        <w:t>t</w:t>
      </w:r>
      <w:r w:rsidR="006C28CA" w:rsidRPr="006C28CA">
        <w:t>hanks to the ON DELETE SET NULL statement, when a category is deleted, the Category_Id value of the projects belonging to that category is updated to NULL and the projects are not deleted. The CHECK constraint is defined in the Project_Status column. This constraint ensures that only certain defined project statuses ('Not Started', 'In Progress', 'Completed', 'On Hold') can be entered into the Project_Status column. This way, we can filter the status of projects in a standard and consistent way.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136"/>
        <w:gridCol w:w="3850"/>
        <w:gridCol w:w="3040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D03C2B" w:rsidRPr="00D03C2B" w:rsidRDefault="009E5A80" w:rsidP="00D03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Attributes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Project_Id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Primary Key, Identity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project.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Project_Name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NVARCHAR(100), Not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Name of the project.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Project_Description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NVARCHAR(255),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Description of the project.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Starting_Date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Default GETDATE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Start date of the project.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Deadline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Deadline of the project.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Project_Status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NVARCHAR(20), Not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Status of the project (e.g., Active, Completed).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Team_Id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TEAMS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Associated team ID.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Category_Id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 xml:space="preserve">INT, Foreign Key to </w:t>
            </w: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PROJECT_CATEGORIES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Associated project category ID.</w:t>
            </w:r>
          </w:p>
        </w:tc>
      </w:tr>
    </w:tbl>
    <w:p w:rsidR="00D03C2B" w:rsidRDefault="00D03C2B" w:rsidP="00D03C2B">
      <w:pPr>
        <w:ind w:left="720" w:firstLine="0"/>
      </w:pPr>
    </w:p>
    <w:p w:rsidR="002E6D81" w:rsidRDefault="009E5A80" w:rsidP="00587493">
      <w:pPr>
        <w:pStyle w:val="ListeParagraf"/>
        <w:numPr>
          <w:ilvl w:val="1"/>
          <w:numId w:val="18"/>
        </w:numPr>
        <w:rPr>
          <w:noProof/>
        </w:rPr>
      </w:pPr>
      <w:r>
        <w:rPr>
          <w:noProof/>
        </w:rPr>
        <w:t xml:space="preserve">TASKS Table: </w:t>
      </w:r>
      <w:r w:rsidR="006C28CA">
        <w:rPr>
          <w:noProof/>
        </w:rPr>
        <w:t>It defines tasks.</w:t>
      </w:r>
      <w:r w:rsidR="006C28CA" w:rsidRPr="006C28CA">
        <w:t xml:space="preserve"> </w:t>
      </w:r>
      <w:r w:rsidR="006C28CA" w:rsidRPr="006C28CA">
        <w:rPr>
          <w:noProof/>
        </w:rPr>
        <w:t>When a project is deleted, all tasks belonging to that project are automatically deleted as well. Tasks are linked to the projects they belong to.</w:t>
      </w:r>
      <w:r w:rsidR="006C28CA" w:rsidRPr="006C28CA">
        <w:t xml:space="preserve"> </w:t>
      </w:r>
      <w:r w:rsidR="006C28CA" w:rsidRPr="006C28CA">
        <w:rPr>
          <w:noProof/>
        </w:rPr>
        <w:t>Only defined task statuses ('To Do', 'In Progress', 'Done', 'Blocked') should be entered in the Task_Status column, and only defined priority levels ('Low', 'Medium', 'High', 'Critical') should be entered in the Task_Priority column. This ensures that task data is consistent and easily filtered.</w:t>
      </w:r>
      <w:r w:rsidR="006C28CA">
        <w:rPr>
          <w:noProof/>
        </w:rPr>
        <w:t xml:space="preserve"> (CHECK STATEMENT)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003"/>
        <w:gridCol w:w="3023"/>
        <w:gridCol w:w="4000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D03C2B" w:rsidRPr="00D03C2B" w:rsidRDefault="009E5A80" w:rsidP="00D03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lastRenderedPageBreak/>
              <w:t>Attributes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Task_Id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Primary Key, Identity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task.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Task_Name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NVARCHAR(100), Not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Name of the task.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Task_Description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NVARCHAR(255),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Description of the task.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Task_Status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NVARCHAR(20), Not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Status of the task (e.g., To Do, In Progress, Done).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Task_Priority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NVARCHAR(20), Not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Priority level of the task (e.g., Low, Medium, High).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Creation_Date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Default GETDATE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 the task was created.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Due_Date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Null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Deadline for the task.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Project_Id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PROJECTS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Associated project ID.</w:t>
            </w:r>
          </w:p>
        </w:tc>
      </w:tr>
      <w:tr w:rsidR="009113AF" w:rsidTr="009113AF"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Assigned_User_Id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USERS</w:t>
            </w:r>
          </w:p>
        </w:tc>
        <w:tc>
          <w:tcPr>
            <w:tcW w:w="0" w:type="auto"/>
            <w:hideMark/>
          </w:tcPr>
          <w:p w:rsidR="00D03C2B" w:rsidRPr="00D03C2B" w:rsidRDefault="009E5A80" w:rsidP="00D03C2B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D03C2B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Assigned user ID.</w:t>
            </w:r>
          </w:p>
        </w:tc>
      </w:tr>
    </w:tbl>
    <w:p w:rsidR="006C28CA" w:rsidRDefault="006C28CA" w:rsidP="006C28CA">
      <w:pPr>
        <w:ind w:left="720" w:firstLine="0"/>
        <w:rPr>
          <w:noProof/>
        </w:rPr>
      </w:pPr>
    </w:p>
    <w:p w:rsidR="00D03C2B" w:rsidRDefault="009E5A80" w:rsidP="00587493">
      <w:pPr>
        <w:pStyle w:val="ListeParagraf"/>
        <w:numPr>
          <w:ilvl w:val="1"/>
          <w:numId w:val="18"/>
        </w:numPr>
        <w:rPr>
          <w:noProof/>
        </w:rPr>
      </w:pPr>
      <w:r>
        <w:rPr>
          <w:noProof/>
        </w:rPr>
        <w:t>TASK REWARDS table:</w:t>
      </w:r>
      <w:r w:rsidRPr="006C28CA">
        <w:rPr>
          <w:noProof/>
        </w:rPr>
        <w:t xml:space="preserve"> This table shows the points awarded for the tasks</w:t>
      </w:r>
      <w:r>
        <w:rPr>
          <w:noProof/>
        </w:rPr>
        <w:t>.</w:t>
      </w:r>
      <w:r w:rsidRPr="006C28CA">
        <w:rPr>
          <w:noProof/>
        </w:rPr>
        <w:t xml:space="preserve"> When a task is deleted, the reward record for that task is also automatically deleted, so the rewards are associated with the current tasks.</w:t>
      </w:r>
      <w:r w:rsidRPr="006C28CA">
        <w:t xml:space="preserve"> </w:t>
      </w:r>
      <w:r w:rsidRPr="006C28CA">
        <w:rPr>
          <w:noProof/>
        </w:rPr>
        <w:t>Each task has only one reward, so there is a one-to-one relationship between the task and the reward.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029"/>
        <w:gridCol w:w="3100"/>
        <w:gridCol w:w="3897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6C28CA" w:rsidRPr="006C28CA" w:rsidRDefault="009E5A80" w:rsidP="006C28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Attributes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Reward_Id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Primary Key, Identity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reward.</w:t>
            </w:r>
          </w:p>
        </w:tc>
      </w:tr>
      <w:tr w:rsidR="009113AF" w:rsidTr="009113AF"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Task_Id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Unique, Foreign Key to TASKS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Associated task ID.</w:t>
            </w:r>
          </w:p>
        </w:tc>
      </w:tr>
      <w:tr w:rsidR="009113AF" w:rsidTr="009113AF"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Base_Experience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Not Null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Base experience points for completing the task.</w:t>
            </w:r>
          </w:p>
        </w:tc>
      </w:tr>
      <w:tr w:rsidR="009113AF" w:rsidTr="009113AF"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Bonus_Experience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</w:t>
            </w: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NT, Null</w:t>
            </w:r>
          </w:p>
        </w:tc>
        <w:tc>
          <w:tcPr>
            <w:tcW w:w="0" w:type="auto"/>
            <w:hideMark/>
          </w:tcPr>
          <w:p w:rsidR="006C28CA" w:rsidRPr="006C28CA" w:rsidRDefault="009E5A80" w:rsidP="006C28CA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6C28CA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Additional bonus experience points.</w:t>
            </w:r>
          </w:p>
        </w:tc>
      </w:tr>
    </w:tbl>
    <w:p w:rsidR="006C28CA" w:rsidRDefault="006C28CA" w:rsidP="006C28CA">
      <w:pPr>
        <w:ind w:left="720" w:firstLine="0"/>
        <w:rPr>
          <w:noProof/>
        </w:rPr>
      </w:pPr>
    </w:p>
    <w:p w:rsidR="006C28CA" w:rsidRDefault="009E5A80" w:rsidP="00D14AAF">
      <w:pPr>
        <w:pStyle w:val="ListeParagraf"/>
        <w:numPr>
          <w:ilvl w:val="1"/>
          <w:numId w:val="18"/>
        </w:numPr>
      </w:pPr>
      <w:r>
        <w:t xml:space="preserve">GAMIFICATION table: </w:t>
      </w:r>
      <w:r w:rsidRPr="00587493">
        <w:t>It ensures that users are motivated in the system by earning various achievements and badges.</w:t>
      </w:r>
      <w:r w:rsidR="00D14AAF" w:rsidRPr="00D14AAF">
        <w:t xml:space="preserve"> In the Achievement_Id column, the PRIMARY KEY is defined as IDENTITY(1,1). In other words, each achievement has a unique ID and this ID is automatically increased as new achievements are added.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736"/>
        <w:gridCol w:w="2565"/>
        <w:gridCol w:w="3725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Attributes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Achievement_Id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Primary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 xml:space="preserve"> Key, Identity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achievement.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Achievement_Name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NVARCHAR(100),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Name of the achievement.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Achievement_Description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NVARCHAR(255),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Description of the achievement.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lastRenderedPageBreak/>
              <w:t>Experience_Reward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 xml:space="preserve">Experience points are 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rewarded for unlocking the achievement.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Badge_Image_Url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NVARCHAR(255),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URL of the badge image.</w:t>
            </w:r>
          </w:p>
        </w:tc>
      </w:tr>
    </w:tbl>
    <w:p w:rsidR="00587493" w:rsidRDefault="00587493" w:rsidP="00587493">
      <w:pPr>
        <w:ind w:firstLine="0"/>
        <w:rPr>
          <w:noProof/>
        </w:rPr>
      </w:pPr>
    </w:p>
    <w:p w:rsidR="00587493" w:rsidRDefault="009E5A80" w:rsidP="00587493">
      <w:pPr>
        <w:ind w:firstLine="0"/>
        <w:rPr>
          <w:noProof/>
        </w:rPr>
      </w:pPr>
      <w:r>
        <w:rPr>
          <w:noProof/>
        </w:rPr>
        <w:t>1.9 USER ACHIEVEMENTS table:</w:t>
      </w:r>
      <w:r w:rsidRPr="00587493">
        <w:t xml:space="preserve"> </w:t>
      </w:r>
      <w:r w:rsidRPr="00587493">
        <w:rPr>
          <w:noProof/>
        </w:rPr>
        <w:t>Keeps track of which user earned which achievement and when.</w:t>
      </w:r>
      <w:r w:rsidR="00D14AAF" w:rsidRPr="00D14AAF">
        <w:t xml:space="preserve"> </w:t>
      </w:r>
      <w:r w:rsidR="00D14AAF" w:rsidRPr="00D14AAF">
        <w:rPr>
          <w:noProof/>
        </w:rPr>
        <w:t>When a user is deleted, all achievement records of that user are automatically deleted.</w:t>
      </w:r>
      <w:r w:rsidR="00D14AAF" w:rsidRPr="00D14AAF">
        <w:t xml:space="preserve"> </w:t>
      </w:r>
      <w:r w:rsidR="00D14AAF" w:rsidRPr="00D14AAF">
        <w:rPr>
          <w:noProof/>
        </w:rPr>
        <w:t>When an achievement is deleted, all user records related to that achievement are also deleted.</w:t>
      </w:r>
      <w:r w:rsidR="00D14AAF" w:rsidRPr="00D14AAF">
        <w:t xml:space="preserve"> </w:t>
      </w:r>
      <w:r w:rsidR="00D14AAF" w:rsidRPr="00D14AAF">
        <w:rPr>
          <w:noProof/>
        </w:rPr>
        <w:t>The same user cannot earn the same reward more than once.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389"/>
        <w:gridCol w:w="3104"/>
        <w:gridCol w:w="3533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Attributes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User_Achievement_Id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 xml:space="preserve">INT, Primary Key, 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Identity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user achievement record.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P_User_Id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USERS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User ID who unlocked the achievement.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Achievement_Id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GAMIFICATION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Achievement ID unlocked.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Unlock_Date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Default GETDATE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 th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e achievement was unlocked.</w:t>
            </w:r>
          </w:p>
        </w:tc>
      </w:tr>
    </w:tbl>
    <w:p w:rsidR="00587493" w:rsidRDefault="00587493" w:rsidP="00587493">
      <w:pPr>
        <w:ind w:firstLine="0"/>
        <w:rPr>
          <w:noProof/>
        </w:rPr>
      </w:pPr>
    </w:p>
    <w:p w:rsidR="00587493" w:rsidRDefault="009E5A80" w:rsidP="00587493">
      <w:pPr>
        <w:ind w:firstLine="0"/>
        <w:rPr>
          <w:noProof/>
        </w:rPr>
      </w:pPr>
      <w:r>
        <w:rPr>
          <w:noProof/>
        </w:rPr>
        <w:t>1.10 PROJECT FILES table:</w:t>
      </w:r>
      <w:r w:rsidR="00D14AAF" w:rsidRPr="00D14AAF">
        <w:t xml:space="preserve"> </w:t>
      </w:r>
      <w:r w:rsidR="00D14AAF" w:rsidRPr="00D14AAF">
        <w:rPr>
          <w:noProof/>
        </w:rPr>
        <w:t>It stores information about uploaded files related to projects (name, path, type, size) and which user uploaded them.</w:t>
      </w:r>
      <w:r w:rsidR="00D14AAF" w:rsidRPr="00D14AAF">
        <w:t xml:space="preserve"> </w:t>
      </w:r>
      <w:r w:rsidR="00D14AAF" w:rsidRPr="00D14AAF">
        <w:rPr>
          <w:noProof/>
        </w:rPr>
        <w:t>When a project is deleted, all files belonging to that project are automatically deleted as well. This prevents unnecessary information pollution.</w:t>
      </w:r>
      <w:r w:rsidR="00D14AAF" w:rsidRPr="00D14AAF">
        <w:t xml:space="preserve"> </w:t>
      </w:r>
      <w:r w:rsidR="00D14AAF" w:rsidRPr="00D14AAF">
        <w:rPr>
          <w:noProof/>
        </w:rPr>
        <w:t>When the user who uploaded the file is deleted, this information is updated to NULL and the file record is not deleted.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443"/>
        <w:gridCol w:w="3089"/>
        <w:gridCol w:w="3494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Attributes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Project_File_Id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 xml:space="preserve">INT, Primary Key, 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Identity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project file.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Project_File_Name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NVARCHAR(255),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Name of the file.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Project_File_Path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NVARCHAR(500),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File path or URL.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Upload_Date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Default GETDATE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 the file was uploaded.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Project_Id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 xml:space="preserve">INT, 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Foreign Key to PROJECTS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Associated project ID.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Uploaded_By_User_Id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USERS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User ID who uploaded the file.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File_Size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BIGINT,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Size of the file in bytes.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File_Type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NVARCHAR(50),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Type of the file (e.g., PDF, DOCX, PNG).</w:t>
            </w:r>
          </w:p>
        </w:tc>
      </w:tr>
    </w:tbl>
    <w:p w:rsidR="00587493" w:rsidRDefault="00587493" w:rsidP="00587493">
      <w:pPr>
        <w:ind w:firstLine="0"/>
        <w:rPr>
          <w:noProof/>
        </w:rPr>
      </w:pPr>
    </w:p>
    <w:p w:rsidR="00587493" w:rsidRDefault="009E5A80" w:rsidP="00587493">
      <w:pPr>
        <w:ind w:firstLine="0"/>
        <w:rPr>
          <w:noProof/>
        </w:rPr>
      </w:pPr>
      <w:r>
        <w:rPr>
          <w:noProof/>
        </w:rPr>
        <w:t>1.11 COMMENTS table:</w:t>
      </w:r>
      <w:r w:rsidR="00D14AAF" w:rsidRPr="00D14AAF">
        <w:t xml:space="preserve"> </w:t>
      </w:r>
      <w:r w:rsidR="00D14AAF" w:rsidRPr="00D14AAF">
        <w:rPr>
          <w:noProof/>
        </w:rPr>
        <w:t>Records user comments made on tasks and who wrote them.</w:t>
      </w:r>
      <w:r w:rsidR="00C16F76" w:rsidRPr="00C16F76">
        <w:t xml:space="preserve"> </w:t>
      </w:r>
      <w:r w:rsidR="00C16F76" w:rsidRPr="00C16F76">
        <w:rPr>
          <w:noProof/>
        </w:rPr>
        <w:t>When a user attempts to be deleted, if there are comments belonging to that user, this action is blocked. The comments must be deleted first. This prevents accidents based on deletion.</w:t>
      </w:r>
      <w:r w:rsidR="00C16F76" w:rsidRPr="00C16F76">
        <w:t xml:space="preserve"> </w:t>
      </w:r>
      <w:r w:rsidR="00C16F76" w:rsidRPr="00C16F76">
        <w:rPr>
          <w:noProof/>
        </w:rPr>
        <w:t>When a task is deleted, all comments for that task are automatically deleted as well. This ensures that comments remain associated with the tasks they belong to.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1616"/>
        <w:gridCol w:w="3449"/>
        <w:gridCol w:w="3715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Attributes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Comment_Id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Primary Key, Identity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 xml:space="preserve">Unique 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identifier for each comment.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Content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NVARCHAR(500),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Content of the comment.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Creation_Date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Default GETDATE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 the comment was created.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P_User_Id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USERS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User ID who wrote the comment.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Task_Id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TA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SKS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Associated task ID.</w:t>
            </w:r>
          </w:p>
        </w:tc>
      </w:tr>
    </w:tbl>
    <w:p w:rsidR="00587493" w:rsidRDefault="00587493" w:rsidP="00587493">
      <w:pPr>
        <w:ind w:firstLine="0"/>
        <w:rPr>
          <w:noProof/>
        </w:rPr>
      </w:pPr>
    </w:p>
    <w:p w:rsidR="00587493" w:rsidRDefault="009E5A80" w:rsidP="00587493">
      <w:pPr>
        <w:ind w:firstLine="0"/>
        <w:rPr>
          <w:noProof/>
        </w:rPr>
      </w:pPr>
      <w:r>
        <w:rPr>
          <w:noProof/>
        </w:rPr>
        <w:t>1.12 NOTIFICATION table:</w:t>
      </w:r>
      <w:r w:rsidR="00D14AAF" w:rsidRPr="00D14AAF">
        <w:t xml:space="preserve"> </w:t>
      </w:r>
      <w:r w:rsidR="00D14AAF" w:rsidRPr="00D14AAF">
        <w:rPr>
          <w:noProof/>
        </w:rPr>
        <w:t>Used to send notifications (messages, updates, alerts) to users in the system and track their read status.</w:t>
      </w:r>
      <w:r w:rsidR="00C16F76" w:rsidRPr="00C16F76">
        <w:t xml:space="preserve"> </w:t>
      </w:r>
      <w:r w:rsidR="00C16F76" w:rsidRPr="00C16F76">
        <w:rPr>
          <w:noProof/>
        </w:rPr>
        <w:t>When a user is deleted, all notification records belonging to that user are automatically deleted.</w:t>
      </w:r>
      <w:r w:rsidR="00C16F76" w:rsidRPr="00C16F76">
        <w:t xml:space="preserve"> </w:t>
      </w:r>
      <w:r w:rsidR="00C16F76" w:rsidRPr="00C16F76">
        <w:rPr>
          <w:noProof/>
        </w:rPr>
        <w:t>Comments are tied to specific tasks or topics and reflect contributions from users. This prevents accidental data loss</w:t>
      </w:r>
      <w:r w:rsidR="00C16F76">
        <w:rPr>
          <w:noProof/>
        </w:rPr>
        <w:t>.</w:t>
      </w:r>
      <w:r w:rsidR="00C16F76" w:rsidRPr="00C16F76">
        <w:t xml:space="preserve"> </w:t>
      </w:r>
      <w:r w:rsidR="00C16F76" w:rsidRPr="00C16F76">
        <w:rPr>
          <w:noProof/>
        </w:rPr>
        <w:t>For user deletion, dependent data is managed first, which provides controlled data management.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2336"/>
        <w:gridCol w:w="2870"/>
        <w:gridCol w:w="3820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Attributes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Data Type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</w:rPr>
              <w:t>Description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Notification_Id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Primary Key, Identity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Unique identifier for each notification.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Notification_Message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NVARCHAR(255), Not Null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Notification message content.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Is_Read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BIT, Default 0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Whether the notification has been read (0 = No, 1 = Yes).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Notification_</w:t>
            </w: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DATETIME, Default GETDATE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Date of the notification.</w:t>
            </w:r>
          </w:p>
        </w:tc>
      </w:tr>
      <w:tr w:rsidR="009113AF" w:rsidTr="009113AF"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P_User_Id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INT, Foreign Key to USERS</w:t>
            </w:r>
          </w:p>
        </w:tc>
        <w:tc>
          <w:tcPr>
            <w:tcW w:w="0" w:type="auto"/>
            <w:hideMark/>
          </w:tcPr>
          <w:p w:rsidR="00587493" w:rsidRPr="00587493" w:rsidRDefault="009E5A80" w:rsidP="00587493">
            <w:pPr>
              <w:rPr>
                <w:rFonts w:ascii="Times New Roman" w:eastAsia="Times New Roman" w:hAnsi="Times New Roman" w:cs="Times New Roman"/>
                <w:kern w:val="0"/>
                <w:lang w:eastAsia="tr-TR"/>
              </w:rPr>
            </w:pPr>
            <w:r w:rsidRPr="00587493">
              <w:rPr>
                <w:rFonts w:ascii="Times New Roman" w:eastAsia="Times New Roman" w:hAnsi="Times New Roman" w:cs="Times New Roman"/>
                <w:kern w:val="0"/>
                <w:lang w:eastAsia="tr-TR"/>
              </w:rPr>
              <w:t>User ID the notification is for.</w:t>
            </w:r>
          </w:p>
        </w:tc>
      </w:tr>
    </w:tbl>
    <w:p w:rsidR="00587493" w:rsidRPr="00D94EFF" w:rsidRDefault="00587493" w:rsidP="00587493">
      <w:pPr>
        <w:ind w:firstLine="0"/>
        <w:rPr>
          <w:noProof/>
        </w:rPr>
      </w:pPr>
    </w:p>
    <w:p w:rsidR="00E81978" w:rsidRPr="0056082A" w:rsidRDefault="009E5A80" w:rsidP="00C31D30">
      <w:pPr>
        <w:pStyle w:val="Balk2"/>
        <w:rPr>
          <w:noProof/>
        </w:rPr>
      </w:pPr>
      <w:r>
        <w:rPr>
          <w:noProof/>
        </w:rPr>
        <w:t>Relationships</w:t>
      </w:r>
    </w:p>
    <w:p w:rsidR="00E81978" w:rsidRDefault="009E5A80" w:rsidP="00C16F76">
      <w:pPr>
        <w:pStyle w:val="AralkYok"/>
        <w:numPr>
          <w:ilvl w:val="0"/>
          <w:numId w:val="19"/>
        </w:numPr>
        <w:rPr>
          <w:noProof/>
        </w:rPr>
      </w:pPr>
      <w:r w:rsidRPr="00C16F76">
        <w:rPr>
          <w:noProof/>
        </w:rPr>
        <w:t>One-to-Many Relationships</w:t>
      </w:r>
      <w:r>
        <w:rPr>
          <w:noProof/>
        </w:rPr>
        <w:t>:</w:t>
      </w:r>
    </w:p>
    <w:p w:rsidR="00C16F76" w:rsidRDefault="009E5A80" w:rsidP="00C16F76">
      <w:pPr>
        <w:pStyle w:val="AralkYok"/>
        <w:ind w:left="720"/>
        <w:rPr>
          <w:noProof/>
        </w:rPr>
      </w:pPr>
      <w:r>
        <w:rPr>
          <w:rFonts w:hint="eastAsia"/>
          <w:noProof/>
        </w:rPr>
        <w:t xml:space="preserve">USERS </w:t>
      </w:r>
      <w:r>
        <w:rPr>
          <w:rFonts w:hint="eastAsia"/>
          <w:noProof/>
        </w:rPr>
        <w:t>→</w:t>
      </w:r>
      <w:r>
        <w:rPr>
          <w:rFonts w:hint="eastAsia"/>
          <w:noProof/>
        </w:rPr>
        <w:t xml:space="preserve"> TEAMS</w:t>
      </w:r>
      <w:r>
        <w:rPr>
          <w:noProof/>
        </w:rPr>
        <w:t>:</w:t>
      </w:r>
      <w:r w:rsidRPr="00C16F76">
        <w:rPr>
          <w:noProof/>
        </w:rPr>
        <w:t xml:space="preserve"> </w:t>
      </w:r>
      <w:r>
        <w:rPr>
          <w:noProof/>
        </w:rPr>
        <w:t>A user can lead multiple teams.</w:t>
      </w:r>
    </w:p>
    <w:p w:rsidR="00C16F76" w:rsidRDefault="009E5A80" w:rsidP="00C16F76">
      <w:pPr>
        <w:pStyle w:val="AralkYok"/>
        <w:ind w:left="720"/>
        <w:rPr>
          <w:noProof/>
        </w:rPr>
      </w:pPr>
      <w:r w:rsidRPr="00C16F76">
        <w:rPr>
          <w:rFonts w:hint="eastAsia"/>
          <w:noProof/>
        </w:rPr>
        <w:lastRenderedPageBreak/>
        <w:t xml:space="preserve">USERS </w:t>
      </w:r>
      <w:r w:rsidRPr="00C16F76">
        <w:rPr>
          <w:rFonts w:hint="eastAsia"/>
          <w:noProof/>
        </w:rPr>
        <w:t>→</w:t>
      </w:r>
      <w:r w:rsidRPr="00C16F76">
        <w:rPr>
          <w:rFonts w:hint="eastAsia"/>
          <w:noProof/>
        </w:rPr>
        <w:t xml:space="preserve"> TASKS</w:t>
      </w:r>
      <w:r>
        <w:rPr>
          <w:noProof/>
        </w:rPr>
        <w:t>:</w:t>
      </w:r>
      <w:r w:rsidRPr="00C16F76">
        <w:t xml:space="preserve"> </w:t>
      </w:r>
      <w:r w:rsidRPr="00C16F76">
        <w:rPr>
          <w:noProof/>
        </w:rPr>
        <w:t xml:space="preserve">A user can be assigned </w:t>
      </w:r>
      <w:r w:rsidRPr="00C16F76">
        <w:rPr>
          <w:noProof/>
        </w:rPr>
        <w:t>many tasks.</w:t>
      </w:r>
    </w:p>
    <w:p w:rsidR="00C16F76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USERS → PROJECT_FILES: A user can upload many files.</w:t>
      </w:r>
    </w:p>
    <w:p w:rsidR="00C16F76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USERS → COMMENTS: A user can write many comments.</w:t>
      </w:r>
    </w:p>
    <w:p w:rsidR="00C16F76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USERS → NOTIFICATION: A user can receive many notifications.</w:t>
      </w:r>
    </w:p>
    <w:p w:rsidR="00C16F76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TEAMS → PROJECTS: A team can manage many projects.</w:t>
      </w:r>
    </w:p>
    <w:p w:rsidR="00C16F76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PROJECTS → TASKS: A project c</w:t>
      </w:r>
      <w:r w:rsidRPr="004C3A6E">
        <w:rPr>
          <w:noProof/>
        </w:rPr>
        <w:t>an have many tasks.</w:t>
      </w:r>
    </w:p>
    <w:p w:rsidR="00C16F76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PROJECTS → PROJECT_FILES: A project can have many files.</w:t>
      </w:r>
    </w:p>
    <w:p w:rsidR="00C16F76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TASKS → COMMENTS: A task can have many comments.</w:t>
      </w:r>
    </w:p>
    <w:p w:rsidR="004C3A6E" w:rsidRPr="004C3A6E" w:rsidRDefault="009E5A80" w:rsidP="004C3A6E">
      <w:pPr>
        <w:pStyle w:val="AralkYok"/>
        <w:numPr>
          <w:ilvl w:val="0"/>
          <w:numId w:val="19"/>
        </w:numPr>
        <w:rPr>
          <w:caps/>
          <w:noProof/>
        </w:rPr>
      </w:pPr>
      <w:r>
        <w:rPr>
          <w:noProof/>
        </w:rPr>
        <w:t>Many-t</w:t>
      </w:r>
      <w:r w:rsidRPr="004C3A6E">
        <w:rPr>
          <w:noProof/>
        </w:rPr>
        <w:t>o-Many Relationships</w:t>
      </w:r>
    </w:p>
    <w:p w:rsidR="004C3A6E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>USERS ↔ TEAMS: A user can be in more than one team, and a team can have more than one user</w:t>
      </w:r>
    </w:p>
    <w:p w:rsidR="004C3A6E" w:rsidRPr="004C3A6E" w:rsidRDefault="009E5A80" w:rsidP="004C3A6E">
      <w:pPr>
        <w:pStyle w:val="AralkYok"/>
        <w:ind w:left="720"/>
        <w:rPr>
          <w:noProof/>
        </w:rPr>
      </w:pPr>
      <w:r w:rsidRPr="004C3A6E">
        <w:rPr>
          <w:noProof/>
        </w:rPr>
        <w:t xml:space="preserve">USERS ↔ </w:t>
      </w:r>
      <w:r w:rsidRPr="004C3A6E">
        <w:rPr>
          <w:noProof/>
        </w:rPr>
        <w:t>GAMIFICATION: A user can earn more than one achievement and an achievement can be earned by more than one user</w:t>
      </w:r>
    </w:p>
    <w:p w:rsidR="004C3A6E" w:rsidRPr="004C3A6E" w:rsidRDefault="009E5A80" w:rsidP="004C3A6E">
      <w:pPr>
        <w:pStyle w:val="AralkYok"/>
        <w:numPr>
          <w:ilvl w:val="0"/>
          <w:numId w:val="19"/>
        </w:numPr>
        <w:rPr>
          <w:caps/>
          <w:noProof/>
        </w:rPr>
      </w:pPr>
      <w:r>
        <w:rPr>
          <w:noProof/>
        </w:rPr>
        <w:t>One-t</w:t>
      </w:r>
      <w:r w:rsidRPr="004C3A6E">
        <w:rPr>
          <w:noProof/>
        </w:rPr>
        <w:t>o-One Relationships</w:t>
      </w:r>
    </w:p>
    <w:p w:rsidR="00C16F76" w:rsidRPr="00920DF8" w:rsidRDefault="009E5A80" w:rsidP="00920DF8">
      <w:pPr>
        <w:pStyle w:val="AralkYok"/>
        <w:ind w:left="720"/>
        <w:rPr>
          <w:noProof/>
        </w:rPr>
      </w:pPr>
      <w:r w:rsidRPr="004C3A6E">
        <w:rPr>
          <w:noProof/>
        </w:rPr>
        <w:t>TASKS → TASK_REWARDS: Each task has exactly one reward entry.</w:t>
      </w:r>
    </w:p>
    <w:p w:rsidR="00355DCA" w:rsidRPr="0056082A" w:rsidRDefault="009E5A80" w:rsidP="00C31D30">
      <w:pPr>
        <w:pStyle w:val="Balk3"/>
        <w:rPr>
          <w:noProof/>
        </w:rPr>
      </w:pPr>
      <w:r>
        <w:rPr>
          <w:noProof/>
        </w:rPr>
        <w:t>NORMALIZATION</w:t>
      </w:r>
    </w:p>
    <w:p w:rsidR="00E81978" w:rsidRPr="00351C6C" w:rsidRDefault="009E5A80" w:rsidP="00E31338">
      <w:pPr>
        <w:rPr>
          <w:rFonts w:cstheme="minorHAnsi"/>
          <w:bCs/>
          <w:noProof/>
        </w:rPr>
      </w:pPr>
      <w:r w:rsidRPr="00351C6C">
        <w:rPr>
          <w:rFonts w:cstheme="minorHAnsi"/>
          <w:bCs/>
          <w:noProof/>
        </w:rPr>
        <w:t>When I first designed the database system, t</w:t>
      </w:r>
      <w:r w:rsidRPr="00351C6C">
        <w:rPr>
          <w:rFonts w:cstheme="minorHAnsi"/>
          <w:bCs/>
          <w:noProof/>
        </w:rPr>
        <w:t>he TEAMS table contained (Team_Id, Team_Name, Creation_Date, Leader_User_Id, Member_Id, Member_Name), and there were multiple values in member_id.</w:t>
      </w:r>
      <w:r w:rsidRPr="00351C6C">
        <w:rPr>
          <w:rFonts w:cstheme="minorHAnsi"/>
        </w:rPr>
        <w:t xml:space="preserve"> </w:t>
      </w:r>
      <w:r w:rsidRPr="00351C6C">
        <w:rPr>
          <w:rFonts w:cstheme="minorHAnsi"/>
          <w:bCs/>
          <w:noProof/>
        </w:rPr>
        <w:t>Because it contained multiple values, 1 nf did not fit, so I first separated the comma-typed values contained</w:t>
      </w:r>
      <w:r w:rsidRPr="00351C6C">
        <w:rPr>
          <w:rFonts w:cstheme="minorHAnsi"/>
          <w:bCs/>
          <w:noProof/>
        </w:rPr>
        <w:t xml:space="preserve"> in the Member_Id cells into rows.</w:t>
      </w:r>
      <w:r w:rsidRPr="00351C6C">
        <w:rPr>
          <w:rFonts w:cstheme="minorHAnsi"/>
        </w:rPr>
        <w:t xml:space="preserve"> </w:t>
      </w:r>
      <w:r w:rsidRPr="00351C6C">
        <w:rPr>
          <w:rFonts w:cstheme="minorHAnsi"/>
          <w:bCs/>
          <w:noProof/>
        </w:rPr>
        <w:t>And I brought them into the form of atomic values.</w:t>
      </w:r>
    </w:p>
    <w:p w:rsidR="00E31338" w:rsidRPr="00351C6C" w:rsidRDefault="009E5A80" w:rsidP="00E31338">
      <w:pPr>
        <w:ind w:firstLine="0"/>
        <w:rPr>
          <w:rFonts w:cstheme="minorHAnsi"/>
          <w:bCs/>
          <w:noProof/>
        </w:rPr>
      </w:pPr>
      <w:r w:rsidRPr="00351C6C">
        <w:rPr>
          <w:rFonts w:cstheme="minorHAnsi"/>
          <w:bCs/>
          <w:noProof/>
        </w:rPr>
        <w:t>First design: Multiple values of Member_ıd</w:t>
      </w: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3008"/>
        <w:gridCol w:w="3009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8" w:type="dxa"/>
          </w:tcPr>
          <w:p w:rsidR="00E31338" w:rsidRPr="00351C6C" w:rsidRDefault="009E5A80" w:rsidP="00E31338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asciiTheme="minorHAnsi" w:hAnsiTheme="minorHAnsi" w:cstheme="minorHAnsi"/>
                <w:bCs/>
                <w:noProof/>
              </w:rPr>
              <w:t>Team_Id</w:t>
            </w:r>
          </w:p>
        </w:tc>
        <w:tc>
          <w:tcPr>
            <w:tcW w:w="3009" w:type="dxa"/>
          </w:tcPr>
          <w:p w:rsidR="00E31338" w:rsidRPr="00351C6C" w:rsidRDefault="009E5A80" w:rsidP="00E31338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asciiTheme="minorHAnsi" w:hAnsiTheme="minorHAnsi" w:cstheme="minorHAnsi"/>
                <w:bCs/>
                <w:noProof/>
              </w:rPr>
              <w:t>Member_Id</w:t>
            </w:r>
          </w:p>
        </w:tc>
      </w:tr>
      <w:tr w:rsidR="009113AF" w:rsidTr="009113AF">
        <w:tc>
          <w:tcPr>
            <w:tcW w:w="3008" w:type="dxa"/>
          </w:tcPr>
          <w:p w:rsidR="00E31338" w:rsidRPr="00351C6C" w:rsidRDefault="009E5A80" w:rsidP="00E31338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1</w:t>
            </w:r>
          </w:p>
        </w:tc>
        <w:tc>
          <w:tcPr>
            <w:tcW w:w="3009" w:type="dxa"/>
          </w:tcPr>
          <w:p w:rsidR="00E31338" w:rsidRPr="00351C6C" w:rsidRDefault="009E5A80" w:rsidP="00E31338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1,2,3</w:t>
            </w:r>
          </w:p>
        </w:tc>
      </w:tr>
    </w:tbl>
    <w:p w:rsidR="00E31338" w:rsidRPr="00351C6C" w:rsidRDefault="009E5A80" w:rsidP="00E31338">
      <w:pPr>
        <w:ind w:firstLine="0"/>
        <w:rPr>
          <w:rFonts w:cstheme="minorHAnsi"/>
          <w:bCs/>
          <w:noProof/>
        </w:rPr>
      </w:pPr>
      <w:r w:rsidRPr="00351C6C">
        <w:rPr>
          <w:rFonts w:cstheme="minorHAnsi"/>
          <w:bCs/>
          <w:noProof/>
        </w:rPr>
        <w:t xml:space="preserve"> (This table shows </w:t>
      </w:r>
      <w:r w:rsidR="006653FC" w:rsidRPr="00351C6C">
        <w:rPr>
          <w:rFonts w:cstheme="minorHAnsi"/>
          <w:bCs/>
          <w:noProof/>
        </w:rPr>
        <w:t>without 1NF)</w:t>
      </w:r>
    </w:p>
    <w:p w:rsidR="00E31338" w:rsidRPr="00351C6C" w:rsidRDefault="00E31338" w:rsidP="00E31338">
      <w:pPr>
        <w:ind w:firstLine="0"/>
        <w:rPr>
          <w:rFonts w:cstheme="minorHAnsi"/>
          <w:bCs/>
          <w:noProof/>
        </w:rPr>
      </w:pPr>
    </w:p>
    <w:tbl>
      <w:tblPr>
        <w:tblStyle w:val="APARaporu"/>
        <w:tblW w:w="0" w:type="auto"/>
        <w:tblLook w:val="04A0" w:firstRow="1" w:lastRow="0" w:firstColumn="1" w:lastColumn="0" w:noHBand="0" w:noVBand="1"/>
      </w:tblPr>
      <w:tblGrid>
        <w:gridCol w:w="3008"/>
        <w:gridCol w:w="3009"/>
      </w:tblGrid>
      <w:tr w:rsidR="009113AF" w:rsidTr="00911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8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asciiTheme="minorHAnsi" w:hAnsiTheme="minorHAnsi" w:cstheme="minorHAnsi"/>
                <w:bCs/>
                <w:noProof/>
              </w:rPr>
              <w:lastRenderedPageBreak/>
              <w:t>Team_Id</w:t>
            </w:r>
          </w:p>
        </w:tc>
        <w:tc>
          <w:tcPr>
            <w:tcW w:w="3009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asciiTheme="minorHAnsi" w:hAnsiTheme="minorHAnsi" w:cstheme="minorHAnsi"/>
                <w:bCs/>
                <w:noProof/>
              </w:rPr>
              <w:t>Member_Id</w:t>
            </w:r>
          </w:p>
        </w:tc>
      </w:tr>
      <w:tr w:rsidR="009113AF" w:rsidTr="009113AF">
        <w:tc>
          <w:tcPr>
            <w:tcW w:w="3008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1</w:t>
            </w:r>
          </w:p>
        </w:tc>
        <w:tc>
          <w:tcPr>
            <w:tcW w:w="3009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1</w:t>
            </w:r>
          </w:p>
        </w:tc>
      </w:tr>
      <w:tr w:rsidR="009113AF" w:rsidTr="009113AF">
        <w:tc>
          <w:tcPr>
            <w:tcW w:w="3008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1</w:t>
            </w:r>
          </w:p>
        </w:tc>
        <w:tc>
          <w:tcPr>
            <w:tcW w:w="3009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2</w:t>
            </w:r>
          </w:p>
        </w:tc>
      </w:tr>
      <w:tr w:rsidR="009113AF" w:rsidTr="009113AF">
        <w:tc>
          <w:tcPr>
            <w:tcW w:w="3008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1</w:t>
            </w:r>
          </w:p>
        </w:tc>
        <w:tc>
          <w:tcPr>
            <w:tcW w:w="3009" w:type="dxa"/>
          </w:tcPr>
          <w:p w:rsidR="00E31338" w:rsidRPr="00351C6C" w:rsidRDefault="009E5A80" w:rsidP="00824513">
            <w:pPr>
              <w:rPr>
                <w:rFonts w:cstheme="minorHAnsi"/>
                <w:bCs/>
                <w:noProof/>
              </w:rPr>
            </w:pPr>
            <w:r w:rsidRPr="00351C6C">
              <w:rPr>
                <w:rFonts w:cstheme="minorHAnsi"/>
                <w:bCs/>
                <w:noProof/>
              </w:rPr>
              <w:t>3</w:t>
            </w:r>
          </w:p>
        </w:tc>
      </w:tr>
    </w:tbl>
    <w:p w:rsidR="00E31338" w:rsidRPr="00351C6C" w:rsidRDefault="009E5A80" w:rsidP="006653FC">
      <w:pPr>
        <w:ind w:firstLine="0"/>
        <w:rPr>
          <w:rFonts w:cstheme="minorHAnsi"/>
          <w:bCs/>
          <w:noProof/>
        </w:rPr>
      </w:pPr>
      <w:r w:rsidRPr="00351C6C">
        <w:rPr>
          <w:rFonts w:cstheme="minorHAnsi"/>
          <w:bCs/>
          <w:noProof/>
        </w:rPr>
        <w:t>(After 1 NF)</w:t>
      </w:r>
    </w:p>
    <w:p w:rsidR="006653FC" w:rsidRPr="00351C6C" w:rsidRDefault="009E5A80" w:rsidP="006653FC">
      <w:pPr>
        <w:ind w:firstLine="0"/>
        <w:rPr>
          <w:rFonts w:cstheme="minorHAnsi"/>
          <w:bCs/>
          <w:noProof/>
        </w:rPr>
      </w:pPr>
      <w:r w:rsidRPr="00351C6C">
        <w:rPr>
          <w:rFonts w:cstheme="minorHAnsi"/>
          <w:bCs/>
          <w:noProof/>
        </w:rPr>
        <w:t>1NF, I created the TEAM MEMBERS table and associated and linked these tables using the id. TEAM MEMBERS include these attributes: Team_Id, Member_Id</w:t>
      </w:r>
    </w:p>
    <w:p w:rsidR="007D4D50" w:rsidRPr="00351C6C" w:rsidRDefault="009E5A80" w:rsidP="006653FC">
      <w:pPr>
        <w:ind w:firstLine="0"/>
        <w:rPr>
          <w:rFonts w:cstheme="minorHAnsi"/>
          <w:bCs/>
          <w:noProof/>
        </w:rPr>
      </w:pPr>
      <w:r w:rsidRPr="00351C6C">
        <w:rPr>
          <w:rFonts w:cstheme="minorHAnsi"/>
          <w:bCs/>
          <w:noProof/>
        </w:rPr>
        <w:t>2NF, I have added Member_Name, ROLE, and Join_Date attributes to the TEAM MEMBERS table and removed them fr</w:t>
      </w:r>
      <w:r w:rsidRPr="00351C6C">
        <w:rPr>
          <w:rFonts w:cstheme="minorHAnsi"/>
          <w:bCs/>
          <w:noProof/>
        </w:rPr>
        <w:t xml:space="preserve">om the TEAMS table. </w:t>
      </w:r>
    </w:p>
    <w:p w:rsidR="00351C6C" w:rsidRPr="00351C6C" w:rsidRDefault="009E5A80" w:rsidP="006653FC">
      <w:pPr>
        <w:ind w:firstLine="0"/>
        <w:rPr>
          <w:rFonts w:cstheme="minorHAnsi"/>
        </w:rPr>
      </w:pPr>
      <w:r w:rsidRPr="00351C6C">
        <w:rPr>
          <w:rFonts w:cstheme="minorHAnsi"/>
          <w:bCs/>
          <w:noProof/>
        </w:rPr>
        <w:t xml:space="preserve">At the 3NF part, using the </w:t>
      </w:r>
      <w:r w:rsidRPr="00351C6C">
        <w:rPr>
          <w:rFonts w:cstheme="minorHAnsi"/>
        </w:rPr>
        <w:t>Member_Id</w:t>
      </w:r>
      <w:r w:rsidRPr="00351C6C">
        <w:rPr>
          <w:rFonts w:cstheme="minorHAnsi"/>
          <w:bCs/>
          <w:noProof/>
        </w:rPr>
        <w:t>,</w:t>
      </w:r>
      <w:r w:rsidRPr="00351C6C">
        <w:rPr>
          <w:rFonts w:cstheme="minorHAnsi"/>
        </w:rPr>
        <w:t xml:space="preserve"> Team_Id, and P_User_Id</w:t>
      </w:r>
      <w:r w:rsidRPr="00351C6C">
        <w:rPr>
          <w:rFonts w:cstheme="minorHAnsi"/>
          <w:bCs/>
          <w:noProof/>
        </w:rPr>
        <w:t>; I linked the user's table, the team's table, and the team members' table together.</w:t>
      </w:r>
      <w:r w:rsidRPr="00351C6C">
        <w:rPr>
          <w:rFonts w:cstheme="minorHAnsi"/>
        </w:rPr>
        <w:t xml:space="preserve"> </w:t>
      </w:r>
    </w:p>
    <w:p w:rsidR="006653FC" w:rsidRPr="00F4195A" w:rsidRDefault="009E5A80" w:rsidP="00F4195A">
      <w:pPr>
        <w:ind w:firstLine="0"/>
        <w:rPr>
          <w:rFonts w:cstheme="minorHAnsi"/>
          <w:bCs/>
          <w:noProof/>
        </w:rPr>
      </w:pPr>
      <w:r w:rsidRPr="00351C6C">
        <w:rPr>
          <w:rFonts w:cstheme="minorHAnsi"/>
        </w:rPr>
        <w:t>I applied similar normalization procedures to the PROJECTS and PROJECT_FILES tables. Esse</w:t>
      </w:r>
      <w:r w:rsidRPr="00351C6C">
        <w:rPr>
          <w:rFonts w:cstheme="minorHAnsi"/>
        </w:rPr>
        <w:t>ntially, I separated the repeating data within the PROJECTS table to achieve the First Normal Form (1NF). Subsequently, I created the PROJECT_FILES table, Populating it with the necessary attributes and removing these attributes from the PROJECTS table. Fi</w:t>
      </w:r>
      <w:r w:rsidRPr="00351C6C">
        <w:rPr>
          <w:rFonts w:cstheme="minorHAnsi"/>
        </w:rPr>
        <w:t>nally, in the Third Normal Form (3NF) stage, I established a relationship between these tables using foreign keys, effectively linking them and ensuring optimization.</w:t>
      </w:r>
    </w:p>
    <w:p w:rsidR="00355DCA" w:rsidRPr="0056082A" w:rsidRDefault="009E5A80" w:rsidP="00C31D30">
      <w:pPr>
        <w:pStyle w:val="Balk4"/>
        <w:rPr>
          <w:noProof/>
        </w:rPr>
      </w:pPr>
      <w:r>
        <w:rPr>
          <w:noProof/>
        </w:rPr>
        <w:t>SQL QUERIES USED</w:t>
      </w:r>
    </w:p>
    <w:p w:rsidR="00011641" w:rsidRDefault="009E5A80">
      <w:pPr>
        <w:rPr>
          <w:noProof/>
        </w:rPr>
      </w:pPr>
      <w:r>
        <w:rPr>
          <w:noProof/>
        </w:rPr>
        <w:t>This section has SQL queries about what am I using in the project:</w:t>
      </w:r>
    </w:p>
    <w:p w:rsidR="00011641" w:rsidRDefault="009E5A80">
      <w:pPr>
        <w:rPr>
          <w:noProof/>
        </w:rPr>
      </w:pPr>
      <w:r w:rsidRPr="00011641">
        <w:rPr>
          <w:noProof/>
          <w:lang w:eastAsia="tr-TR"/>
        </w:rPr>
        <w:drawing>
          <wp:inline distT="0" distB="0" distL="0" distR="0">
            <wp:extent cx="5731510" cy="1503045"/>
            <wp:effectExtent l="0" t="0" r="2540" b="190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41" w:rsidRPr="00011641" w:rsidRDefault="009E5A80">
      <w:pPr>
        <w:rPr>
          <w:i/>
        </w:rPr>
      </w:pPr>
      <w:r w:rsidRPr="00011641">
        <w:rPr>
          <w:i/>
        </w:rPr>
        <w:t>(Image1 shows how to create a USERS table)</w:t>
      </w:r>
    </w:p>
    <w:p w:rsidR="00011641" w:rsidRDefault="009E5A80">
      <w:r w:rsidRPr="00011641">
        <w:rPr>
          <w:noProof/>
          <w:lang w:eastAsia="tr-TR"/>
        </w:rPr>
        <w:lastRenderedPageBreak/>
        <w:drawing>
          <wp:inline distT="0" distB="0" distL="0" distR="0">
            <wp:extent cx="5731510" cy="993140"/>
            <wp:effectExtent l="0" t="0" r="254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41" w:rsidRDefault="009E5A80">
      <w:r>
        <w:t>(Image2 is shown adding to projects)</w:t>
      </w:r>
    </w:p>
    <w:p w:rsidR="00011641" w:rsidRDefault="009E5A80">
      <w:r w:rsidRPr="00011641">
        <w:rPr>
          <w:noProof/>
          <w:lang w:eastAsia="tr-TR"/>
        </w:rPr>
        <w:drawing>
          <wp:inline distT="0" distB="0" distL="0" distR="0">
            <wp:extent cx="5731510" cy="1955800"/>
            <wp:effectExtent l="0" t="0" r="2540" b="635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E75" w:rsidRDefault="009E5A80" w:rsidP="00F4195A">
      <w:r>
        <w:t>(Image 3:Assign the user with Id 2 to the task with Task_Id 3 query. )</w:t>
      </w:r>
    </w:p>
    <w:p w:rsidR="00351C6C" w:rsidRPr="00156E75" w:rsidRDefault="009E5A80" w:rsidP="00156E75">
      <w:pPr>
        <w:ind w:firstLine="0"/>
        <w:rPr>
          <w:rFonts w:asciiTheme="majorHAnsi" w:hAnsiTheme="majorHAnsi" w:cstheme="majorHAnsi"/>
        </w:rPr>
      </w:pPr>
      <w:r w:rsidRPr="00156E75">
        <w:rPr>
          <w:rFonts w:asciiTheme="majorHAnsi" w:hAnsiTheme="majorHAnsi" w:cstheme="majorHAnsi"/>
        </w:rPr>
        <w:t>Test Results</w:t>
      </w:r>
    </w:p>
    <w:p w:rsidR="00E81978" w:rsidRDefault="009E5A80">
      <w:pPr>
        <w:rPr>
          <w:noProof/>
        </w:rPr>
      </w:pPr>
      <w:r w:rsidRPr="00F4195A">
        <w:rPr>
          <w:noProof/>
          <w:lang w:eastAsia="tr-TR"/>
        </w:rPr>
        <w:drawing>
          <wp:inline distT="0" distB="0" distL="0" distR="0">
            <wp:extent cx="5731510" cy="1570355"/>
            <wp:effectExtent l="0" t="0" r="254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95A">
        <w:rPr>
          <w:noProof/>
        </w:rPr>
        <w:t xml:space="preserve"> </w:t>
      </w:r>
    </w:p>
    <w:p w:rsidR="00F4195A" w:rsidRDefault="009E5A80" w:rsidP="00F4195A">
      <w:pPr>
        <w:rPr>
          <w:noProof/>
        </w:rPr>
      </w:pPr>
      <w:r>
        <w:rPr>
          <w:noProof/>
        </w:rPr>
        <w:t>(Test results for image 3)</w:t>
      </w:r>
    </w:p>
    <w:p w:rsidR="00156E75" w:rsidRDefault="009E5A80">
      <w:pPr>
        <w:rPr>
          <w:noProof/>
        </w:rPr>
      </w:pPr>
      <w:r w:rsidRPr="00156E75">
        <w:rPr>
          <w:noProof/>
          <w:lang w:eastAsia="tr-TR"/>
        </w:rPr>
        <w:drawing>
          <wp:inline distT="0" distB="0" distL="0" distR="0">
            <wp:extent cx="4975443" cy="2396691"/>
            <wp:effectExtent l="0" t="0" r="0" b="381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5"/>
                    <a:srcRect b="11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18" cy="2408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E75" w:rsidRDefault="009E5A80" w:rsidP="00156E75">
      <w:pPr>
        <w:tabs>
          <w:tab w:val="left" w:pos="1228"/>
        </w:tabs>
      </w:pPr>
      <w:r>
        <w:lastRenderedPageBreak/>
        <w:tab/>
        <w:t>(Test results for c</w:t>
      </w:r>
      <w:r w:rsidRPr="00156E75">
        <w:t>ounting the number of members in gro</w:t>
      </w:r>
      <w:r w:rsidRPr="00156E75">
        <w:t>ups</w:t>
      </w:r>
      <w:r>
        <w:t>)</w:t>
      </w:r>
    </w:p>
    <w:p w:rsidR="00156E75" w:rsidRDefault="009E5A80" w:rsidP="00156E75">
      <w:pPr>
        <w:tabs>
          <w:tab w:val="left" w:pos="1228"/>
        </w:tabs>
      </w:pPr>
      <w:r w:rsidRPr="00156E75">
        <w:rPr>
          <w:noProof/>
          <w:lang w:eastAsia="tr-TR"/>
        </w:rPr>
        <w:drawing>
          <wp:inline distT="0" distB="0" distL="0" distR="0">
            <wp:extent cx="2956816" cy="2751058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E75" w:rsidRDefault="009E5A80" w:rsidP="00156E75">
      <w:pPr>
        <w:tabs>
          <w:tab w:val="left" w:pos="1228"/>
        </w:tabs>
      </w:pPr>
      <w:r>
        <w:t>(Test results to calculate total experience for  each user)</w:t>
      </w:r>
    </w:p>
    <w:p w:rsidR="00F4195A" w:rsidRDefault="009E5A80" w:rsidP="00156E75">
      <w:pPr>
        <w:tabs>
          <w:tab w:val="left" w:pos="1228"/>
        </w:tabs>
      </w:pPr>
      <w:r w:rsidRPr="00156E75">
        <w:rPr>
          <w:noProof/>
          <w:lang w:eastAsia="tr-TR"/>
        </w:rPr>
        <w:drawing>
          <wp:inline distT="0" distB="0" distL="0" distR="0">
            <wp:extent cx="5731510" cy="1809549"/>
            <wp:effectExtent l="0" t="0" r="2540" b="63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7"/>
                    <a:srcRect b="12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E75" w:rsidRDefault="009E5A80" w:rsidP="00F4195A">
      <w:r>
        <w:t>(Test results for finding who has maximum total experience on the system)</w:t>
      </w:r>
    </w:p>
    <w:p w:rsidR="0098298A" w:rsidRDefault="009E5A80" w:rsidP="0098298A">
      <w:pPr>
        <w:ind w:firstLine="0"/>
      </w:pPr>
      <w:r w:rsidRPr="0098298A">
        <w:rPr>
          <w:noProof/>
          <w:lang w:eastAsia="tr-TR"/>
        </w:rPr>
        <w:drawing>
          <wp:inline distT="0" distB="0" distL="0" distR="0">
            <wp:extent cx="5731510" cy="2469515"/>
            <wp:effectExtent l="0" t="0" r="2540" b="698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</w:t>
      </w:r>
      <w:r w:rsidRPr="0098298A">
        <w:t xml:space="preserve">When a user completes a task (e.g. Task_Status = 'Done'), the corresponding XP is </w:t>
      </w:r>
      <w:r w:rsidRPr="0098298A">
        <w:lastRenderedPageBreak/>
        <w:t xml:space="preserve">automatically added to the </w:t>
      </w:r>
      <w:r w:rsidRPr="0098298A">
        <w:t>Total_Experience and Current_Experience columns in the USERS table.</w:t>
      </w:r>
      <w:r>
        <w:t>)</w:t>
      </w:r>
    </w:p>
    <w:p w:rsidR="0098298A" w:rsidRDefault="009E5A80" w:rsidP="0098298A">
      <w:pPr>
        <w:ind w:firstLine="0"/>
      </w:pPr>
      <w:r>
        <w:t>Test Results for trigger:</w:t>
      </w:r>
    </w:p>
    <w:p w:rsidR="0098298A" w:rsidRDefault="009E5A80" w:rsidP="0098298A">
      <w:pPr>
        <w:ind w:firstLine="0"/>
      </w:pPr>
      <w:r w:rsidRPr="0098298A">
        <w:rPr>
          <w:noProof/>
          <w:lang w:eastAsia="tr-TR"/>
        </w:rPr>
        <w:drawing>
          <wp:inline distT="0" distB="0" distL="0" distR="0">
            <wp:extent cx="5731510" cy="2225675"/>
            <wp:effectExtent l="0" t="0" r="2540" b="317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98A" w:rsidRDefault="009E5A80" w:rsidP="0098298A">
      <w:pPr>
        <w:ind w:firstLine="0"/>
      </w:pPr>
      <w:r>
        <w:t>(Before from trigger)</w:t>
      </w:r>
    </w:p>
    <w:p w:rsidR="004A41C0" w:rsidRDefault="009E5A80" w:rsidP="0098298A">
      <w:pPr>
        <w:ind w:firstLine="0"/>
      </w:pPr>
      <w:r w:rsidRPr="004A41C0">
        <w:rPr>
          <w:noProof/>
          <w:lang w:eastAsia="tr-TR"/>
        </w:rPr>
        <w:drawing>
          <wp:inline distT="0" distB="0" distL="0" distR="0">
            <wp:extent cx="5731510" cy="2075180"/>
            <wp:effectExtent l="0" t="0" r="2540" b="127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C0" w:rsidRPr="004A41C0" w:rsidRDefault="009E5A80" w:rsidP="004A41C0">
      <w:pPr>
        <w:ind w:firstLine="0"/>
      </w:pPr>
      <w:r>
        <w:t>(after the trigger)</w:t>
      </w:r>
    </w:p>
    <w:sdt>
      <w:sdtPr>
        <w:rPr>
          <w:rFonts w:asciiTheme="minorHAnsi" w:eastAsiaTheme="minorEastAsia" w:hAnsiTheme="minorHAnsi" w:cstheme="minorBidi"/>
          <w:noProof/>
        </w:rPr>
        <w:id w:val="62297111"/>
        <w:docPartObj>
          <w:docPartGallery w:val="Bibliographies"/>
          <w:docPartUnique/>
        </w:docPartObj>
      </w:sdtPr>
      <w:sdtEndPr/>
      <w:sdtContent>
        <w:p w:rsidR="00E81978" w:rsidRPr="0056082A" w:rsidRDefault="009E5A80">
          <w:pPr>
            <w:pStyle w:val="BlmBal"/>
            <w:rPr>
              <w:noProof/>
            </w:rPr>
          </w:pPr>
          <w:r>
            <w:rPr>
              <w:noProof/>
              <w:lang w:bidi="tr-TR"/>
            </w:rPr>
            <w:t>References</w:t>
          </w:r>
        </w:p>
        <w:p w:rsidR="008D33B5" w:rsidRDefault="00C31D30" w:rsidP="008D33B5">
          <w:pPr>
            <w:pStyle w:val="NormalWeb"/>
            <w:ind w:left="720" w:hanging="720"/>
            <w:rPr>
              <w:kern w:val="0"/>
            </w:rPr>
          </w:pPr>
          <w:r w:rsidRPr="0056082A">
            <w:rPr>
              <w:noProof/>
              <w:lang w:bidi="tr-TR"/>
            </w:rPr>
            <w:fldChar w:fldCharType="begin"/>
          </w:r>
          <w:r w:rsidR="009E5A80" w:rsidRPr="0056082A">
            <w:rPr>
              <w:noProof/>
              <w:lang w:bidi="tr-TR"/>
            </w:rPr>
            <w:instrText xml:space="preserve"> BIBLIOGRAPHY </w:instrText>
          </w:r>
          <w:r w:rsidRPr="0056082A">
            <w:rPr>
              <w:noProof/>
              <w:lang w:bidi="tr-TR"/>
            </w:rPr>
            <w:fldChar w:fldCharType="separate"/>
          </w:r>
          <w:r w:rsidR="009E5A80" w:rsidRPr="008D33B5">
            <w:rPr>
              <w:i/>
              <w:iCs/>
            </w:rPr>
            <w:t xml:space="preserve"> </w:t>
          </w:r>
          <w:r w:rsidR="009E5A80">
            <w:rPr>
              <w:i/>
              <w:iCs/>
            </w:rPr>
            <w:t>What is normalization? Explain 1NF,2NF, and 3NF with examples. Pr. . . | Filo</w:t>
          </w:r>
          <w:r w:rsidR="009E5A80">
            <w:t>. (2024, Oct</w:t>
          </w:r>
          <w:r w:rsidR="009E5A80">
            <w:t xml:space="preserve">ober 27). Filo. </w:t>
          </w:r>
          <w:r w:rsidR="009E5A80">
            <w:rPr>
              <w:rStyle w:val="url"/>
            </w:rPr>
            <w:t>https://askfilo.com/user-question-answers-smart-solutions/what-is-normalization-explain-and-with-example-print-and-3132393731373935</w:t>
          </w:r>
        </w:p>
        <w:p w:rsidR="008D33B5" w:rsidRDefault="009E5A80" w:rsidP="008D33B5">
          <w:pPr>
            <w:pStyle w:val="NormalWeb"/>
            <w:ind w:left="720" w:hanging="720"/>
            <w:rPr>
              <w:kern w:val="0"/>
            </w:rPr>
          </w:pPr>
          <w:r>
            <w:t xml:space="preserve">GeeksforGeeks. (2025, April 8). </w:t>
          </w:r>
          <w:r>
            <w:rPr>
              <w:i/>
              <w:iCs/>
            </w:rPr>
            <w:t>Introduction of ER model</w:t>
          </w:r>
          <w:r>
            <w:t xml:space="preserve">. GeeksforGeeks. </w:t>
          </w:r>
          <w:r>
            <w:rPr>
              <w:rStyle w:val="url"/>
            </w:rPr>
            <w:t>https://www-geeksforgeeks-org.translate.goog/introduction-of-er-model/?_x_tr_sl=en&amp;_x_tr_tl=tr&amp;_x_tr_hl=tr&amp;_x_tr_pto=tc</w:t>
          </w:r>
        </w:p>
        <w:p w:rsidR="0098298A" w:rsidRPr="0098298A" w:rsidRDefault="009E5A80" w:rsidP="0098298A">
          <w:pPr>
            <w:pStyle w:val="NormalWeb"/>
            <w:ind w:left="720" w:hanging="720"/>
            <w:rPr>
              <w:rFonts w:eastAsia="Times New Roman"/>
              <w:kern w:val="0"/>
              <w:lang w:eastAsia="tr-TR"/>
            </w:rPr>
          </w:pPr>
          <w:r w:rsidRPr="0056082A">
            <w:rPr>
              <w:b/>
              <w:noProof/>
              <w:lang w:bidi="tr-TR"/>
            </w:rPr>
            <w:t xml:space="preserve"> </w:t>
          </w:r>
          <w:r w:rsidR="00C31D30" w:rsidRPr="0056082A">
            <w:rPr>
              <w:b/>
              <w:noProof/>
              <w:lang w:bidi="tr-TR"/>
            </w:rPr>
            <w:fldChar w:fldCharType="end"/>
          </w:r>
          <w:r w:rsidRPr="0098298A">
            <w:rPr>
              <w:i/>
              <w:iCs/>
            </w:rPr>
            <w:t xml:space="preserve"> </w:t>
          </w:r>
          <w:r w:rsidRPr="0098298A">
            <w:rPr>
              <w:rFonts w:eastAsia="Times New Roman"/>
              <w:i/>
              <w:iCs/>
              <w:kern w:val="0"/>
              <w:lang w:eastAsia="tr-TR"/>
            </w:rPr>
            <w:t>Database normalization</w:t>
          </w:r>
          <w:r w:rsidRPr="0098298A">
            <w:rPr>
              <w:rFonts w:eastAsia="Times New Roman"/>
              <w:kern w:val="0"/>
              <w:lang w:eastAsia="tr-TR"/>
            </w:rPr>
            <w:t>. (n.d.). https://www.w3schools.in/dbms/database-normalization</w:t>
          </w:r>
        </w:p>
        <w:p w:rsidR="0098298A" w:rsidRPr="0098298A" w:rsidRDefault="009E5A80" w:rsidP="0098298A">
          <w:pPr>
            <w:pStyle w:val="NormalWeb"/>
            <w:ind w:left="720" w:hanging="720"/>
            <w:rPr>
              <w:rFonts w:eastAsia="Times New Roman"/>
              <w:kern w:val="0"/>
              <w:lang w:eastAsia="tr-TR"/>
            </w:rPr>
          </w:pPr>
          <w:r>
            <w:rPr>
              <w:noProof/>
            </w:rPr>
            <w:tab/>
          </w:r>
          <w:r w:rsidRPr="0098298A">
            <w:rPr>
              <w:rFonts w:eastAsia="Times New Roman"/>
              <w:i/>
              <w:iCs/>
              <w:kern w:val="0"/>
              <w:lang w:eastAsia="tr-TR"/>
            </w:rPr>
            <w:t>Entity Relationship(ER) model</w:t>
          </w:r>
          <w:r w:rsidRPr="0098298A">
            <w:rPr>
              <w:rFonts w:eastAsia="Times New Roman"/>
              <w:kern w:val="0"/>
              <w:lang w:eastAsia="tr-TR"/>
            </w:rPr>
            <w:t xml:space="preserve">. (n.d.). </w:t>
          </w:r>
          <w:r w:rsidRPr="0098298A">
            <w:rPr>
              <w:rFonts w:eastAsia="Times New Roman"/>
              <w:kern w:val="0"/>
              <w:lang w:eastAsia="tr-TR"/>
            </w:rPr>
            <w:t>https://www.w3schools.in/dbms/er-model</w:t>
          </w:r>
        </w:p>
        <w:p w:rsidR="0098298A" w:rsidRPr="0098298A" w:rsidRDefault="009E5A80" w:rsidP="0098298A">
          <w:pPr>
            <w:pStyle w:val="NormalWeb"/>
            <w:ind w:left="720" w:hanging="720"/>
            <w:rPr>
              <w:rFonts w:eastAsia="Times New Roman"/>
              <w:kern w:val="0"/>
              <w:lang w:eastAsia="tr-TR"/>
            </w:rPr>
          </w:pPr>
          <w:r>
            <w:rPr>
              <w:noProof/>
            </w:rPr>
            <w:tab/>
          </w:r>
          <w:r w:rsidRPr="0098298A">
            <w:rPr>
              <w:rFonts w:eastAsia="Times New Roman"/>
              <w:kern w:val="0"/>
              <w:lang w:eastAsia="tr-TR"/>
            </w:rPr>
            <w:t xml:space="preserve">GeeksforGeeks. (2025a, January 6). </w:t>
          </w:r>
          <w:r w:rsidRPr="0098298A">
            <w:rPr>
              <w:rFonts w:eastAsia="Times New Roman"/>
              <w:i/>
              <w:iCs/>
              <w:kern w:val="0"/>
              <w:lang w:eastAsia="tr-TR"/>
            </w:rPr>
            <w:t>Database testing software testing</w:t>
          </w:r>
          <w:r w:rsidRPr="0098298A">
            <w:rPr>
              <w:rFonts w:eastAsia="Times New Roman"/>
              <w:kern w:val="0"/>
              <w:lang w:eastAsia="tr-TR"/>
            </w:rPr>
            <w:t>. GeeksforGeeks. https://www.geeksforgeeks.org/</w:t>
          </w:r>
          <w:proofErr w:type="gramStart"/>
          <w:r w:rsidRPr="0098298A">
            <w:rPr>
              <w:rFonts w:eastAsia="Times New Roman"/>
              <w:kern w:val="0"/>
              <w:lang w:eastAsia="tr-TR"/>
            </w:rPr>
            <w:t>software</w:t>
          </w:r>
          <w:proofErr w:type="gramEnd"/>
          <w:r w:rsidRPr="0098298A">
            <w:rPr>
              <w:rFonts w:eastAsia="Times New Roman"/>
              <w:kern w:val="0"/>
              <w:lang w:eastAsia="tr-TR"/>
            </w:rPr>
            <w:t>-testing-database-testing/</w:t>
          </w:r>
        </w:p>
        <w:p w:rsidR="00CA0998" w:rsidRDefault="009E5A80" w:rsidP="00CA0998">
          <w:pPr>
            <w:pStyle w:val="Kaynaka"/>
            <w:rPr>
              <w:noProof/>
            </w:rPr>
          </w:pPr>
        </w:p>
      </w:sdtContent>
    </w:sdt>
    <w:p w:rsidR="00CA0998" w:rsidRDefault="00CA0998" w:rsidP="00CA0998"/>
    <w:p w:rsidR="00CA0998" w:rsidRDefault="00CA0998">
      <w:r>
        <w:br w:type="page"/>
      </w:r>
    </w:p>
    <w:p w:rsidR="00E81978" w:rsidRPr="0056082A" w:rsidRDefault="00E81978" w:rsidP="00CA0998">
      <w:pPr>
        <w:pStyle w:val="BlmBal"/>
        <w:jc w:val="left"/>
        <w:rPr>
          <w:noProof/>
        </w:rPr>
      </w:pPr>
      <w:bookmarkStart w:id="0" w:name="_GoBack"/>
      <w:bookmarkEnd w:id="0"/>
    </w:p>
    <w:sectPr w:rsidR="00E81978" w:rsidRPr="0056082A" w:rsidSect="00DC09EF">
      <w:headerReference w:type="default" r:id="rId21"/>
      <w:headerReference w:type="first" r:id="rId22"/>
      <w:footnotePr>
        <w:pos w:val="beneathText"/>
      </w:footnotePr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A80" w:rsidRDefault="009E5A80">
      <w:pPr>
        <w:spacing w:line="240" w:lineRule="auto"/>
      </w:pPr>
      <w:r>
        <w:separator/>
      </w:r>
    </w:p>
    <w:p w:rsidR="009E5A80" w:rsidRDefault="009E5A80"/>
  </w:endnote>
  <w:endnote w:type="continuationSeparator" w:id="0">
    <w:p w:rsidR="009E5A80" w:rsidRDefault="009E5A80">
      <w:pPr>
        <w:spacing w:line="240" w:lineRule="auto"/>
      </w:pPr>
      <w:r>
        <w:continuationSeparator/>
      </w:r>
    </w:p>
    <w:p w:rsidR="009E5A80" w:rsidRDefault="009E5A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A80" w:rsidRDefault="009E5A80">
      <w:pPr>
        <w:spacing w:line="240" w:lineRule="auto"/>
      </w:pPr>
      <w:r>
        <w:separator/>
      </w:r>
    </w:p>
    <w:p w:rsidR="009E5A80" w:rsidRDefault="009E5A80"/>
  </w:footnote>
  <w:footnote w:type="continuationSeparator" w:id="0">
    <w:p w:rsidR="009E5A80" w:rsidRDefault="009E5A80">
      <w:pPr>
        <w:spacing w:line="240" w:lineRule="auto"/>
      </w:pPr>
      <w:r>
        <w:continuationSeparator/>
      </w:r>
    </w:p>
    <w:p w:rsidR="009E5A80" w:rsidRDefault="009E5A8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493" w:rsidRDefault="009E5A80">
    <w:pPr>
      <w:pStyle w:val="stBilgi"/>
    </w:pPr>
    <w:sdt>
      <w:sdtPr>
        <w:rPr>
          <w:rStyle w:val="Gl"/>
        </w:rPr>
        <w:alias w:val="Yinelenen başlık"/>
        <w:id w:val="12739865"/>
        <w:placeholder>
          <w:docPart w:val="0F344DCE5AEA4367B4BF731EEAA9E7D5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VarsaylanParagrafYazTipi"/>
          <w:caps w:val="0"/>
          <w:sz w:val="24"/>
        </w:rPr>
      </w:sdtEndPr>
      <w:sdtContent>
        <w:r>
          <w:rPr>
            <w:rStyle w:val="Gl"/>
          </w:rPr>
          <w:t>DATABASE CREATION AND DESIGN</w:t>
        </w:r>
      </w:sdtContent>
    </w:sdt>
    <w:r>
      <w:ptab w:relativeTo="margin" w:alignment="right" w:leader="none"/>
    </w:r>
    <w:r>
      <w:rPr>
        <w:rStyle w:val="Gl"/>
        <w:lang w:bidi="tr-TR"/>
      </w:rPr>
      <w:fldChar w:fldCharType="begin"/>
    </w:r>
    <w:r>
      <w:rPr>
        <w:rStyle w:val="Gl"/>
        <w:lang w:bidi="tr-TR"/>
      </w:rPr>
      <w:instrText xml:space="preserve"> PAGE   \* MERGEFORMAT </w:instrText>
    </w:r>
    <w:r>
      <w:rPr>
        <w:rStyle w:val="Gl"/>
        <w:lang w:bidi="tr-TR"/>
      </w:rPr>
      <w:fldChar w:fldCharType="separate"/>
    </w:r>
    <w:r w:rsidR="00CA0998">
      <w:rPr>
        <w:rStyle w:val="Gl"/>
        <w:noProof/>
        <w:lang w:bidi="tr-TR"/>
      </w:rPr>
      <w:t>16</w:t>
    </w:r>
    <w:r>
      <w:rPr>
        <w:rStyle w:val="Gl"/>
        <w:noProof/>
        <w:lang w:bidi="tr-T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493" w:rsidRDefault="009E5A80">
    <w:pPr>
      <w:pStyle w:val="stBilgi"/>
      <w:rPr>
        <w:rStyle w:val="Gl"/>
        <w:noProof/>
      </w:rPr>
    </w:pPr>
    <w:r>
      <w:t>Gamified Project Management System</w:t>
    </w:r>
    <w:r>
      <w:rPr>
        <w:noProof/>
        <w:lang w:bidi="tr-TR"/>
      </w:rPr>
      <w:t xml:space="preserve">: </w:t>
    </w:r>
    <w:sdt>
      <w:sdtPr>
        <w:rPr>
          <w:rStyle w:val="Gl"/>
          <w:noProof/>
        </w:rPr>
        <w:alias w:val="Yinelenen başlık"/>
        <w:id w:val="-696842620"/>
        <w:placeholder>
          <w:docPart w:val="0BD799CD5CF043BC9C8AB2E22A55F78A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VarsaylanParagrafYazTipi"/>
          <w:caps w:val="0"/>
          <w:sz w:val="24"/>
        </w:rPr>
      </w:sdtEndPr>
      <w:sdtContent>
        <w:r>
          <w:rPr>
            <w:rStyle w:val="Gl"/>
            <w:noProof/>
          </w:rPr>
          <w:t>DATABASE CREATION AND DESIGN</w:t>
        </w:r>
      </w:sdtContent>
    </w:sdt>
    <w:r>
      <w:ptab w:relativeTo="margin" w:alignment="right" w:leader="none"/>
    </w:r>
    <w:r>
      <w:rPr>
        <w:rStyle w:val="Gl"/>
        <w:noProof/>
        <w:lang w:bidi="tr-TR"/>
      </w:rPr>
      <w:fldChar w:fldCharType="begin"/>
    </w:r>
    <w:r>
      <w:rPr>
        <w:rStyle w:val="Gl"/>
        <w:noProof/>
        <w:lang w:bidi="tr-TR"/>
      </w:rPr>
      <w:instrText xml:space="preserve"> PAGE   \* MERGEFORMAT </w:instrText>
    </w:r>
    <w:r>
      <w:rPr>
        <w:rStyle w:val="Gl"/>
        <w:noProof/>
        <w:lang w:bidi="tr-TR"/>
      </w:rPr>
      <w:fldChar w:fldCharType="separate"/>
    </w:r>
    <w:r w:rsidR="00CA0998">
      <w:rPr>
        <w:rStyle w:val="Gl"/>
        <w:noProof/>
        <w:lang w:bidi="tr-TR"/>
      </w:rPr>
      <w:t>1</w:t>
    </w:r>
    <w:r>
      <w:rPr>
        <w:rStyle w:val="Gl"/>
        <w:noProof/>
        <w:lang w:bidi="tr-T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eNumara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eNumara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eMaddem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eMaddem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eNumara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eMaddemi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CC50EE9"/>
    <w:multiLevelType w:val="multilevel"/>
    <w:tmpl w:val="4B0458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AD740EB"/>
    <w:multiLevelType w:val="multilevel"/>
    <w:tmpl w:val="985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15F16"/>
    <w:multiLevelType w:val="multilevel"/>
    <w:tmpl w:val="1974B8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F3758A2"/>
    <w:multiLevelType w:val="multilevel"/>
    <w:tmpl w:val="FF7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17FCD"/>
    <w:multiLevelType w:val="multilevel"/>
    <w:tmpl w:val="4060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A1099"/>
    <w:multiLevelType w:val="multilevel"/>
    <w:tmpl w:val="4268E1E0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2D84E27"/>
    <w:multiLevelType w:val="multilevel"/>
    <w:tmpl w:val="0CE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E2BCB"/>
    <w:multiLevelType w:val="multilevel"/>
    <w:tmpl w:val="AB4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C3A3E"/>
    <w:multiLevelType w:val="multilevel"/>
    <w:tmpl w:val="1CE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42A6B"/>
    <w:multiLevelType w:val="multilevel"/>
    <w:tmpl w:val="006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87253"/>
    <w:multiLevelType w:val="multilevel"/>
    <w:tmpl w:val="5B1A6E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6D702056"/>
    <w:multiLevelType w:val="multilevel"/>
    <w:tmpl w:val="04090023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FF7341A"/>
    <w:multiLevelType w:val="multilevel"/>
    <w:tmpl w:val="E91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7204ED6"/>
    <w:multiLevelType w:val="hybridMultilevel"/>
    <w:tmpl w:val="C49E819C"/>
    <w:lvl w:ilvl="0" w:tplc="7ED4E9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72ECA9E" w:tentative="1">
      <w:start w:val="1"/>
      <w:numFmt w:val="lowerLetter"/>
      <w:lvlText w:val="%2."/>
      <w:lvlJc w:val="left"/>
      <w:pPr>
        <w:ind w:left="1440" w:hanging="360"/>
      </w:pPr>
    </w:lvl>
    <w:lvl w:ilvl="2" w:tplc="C34E1346" w:tentative="1">
      <w:start w:val="1"/>
      <w:numFmt w:val="lowerRoman"/>
      <w:lvlText w:val="%3."/>
      <w:lvlJc w:val="right"/>
      <w:pPr>
        <w:ind w:left="2160" w:hanging="180"/>
      </w:pPr>
    </w:lvl>
    <w:lvl w:ilvl="3" w:tplc="A288CB70" w:tentative="1">
      <w:start w:val="1"/>
      <w:numFmt w:val="decimal"/>
      <w:lvlText w:val="%4."/>
      <w:lvlJc w:val="left"/>
      <w:pPr>
        <w:ind w:left="2880" w:hanging="360"/>
      </w:pPr>
    </w:lvl>
    <w:lvl w:ilvl="4" w:tplc="0E008F54" w:tentative="1">
      <w:start w:val="1"/>
      <w:numFmt w:val="lowerLetter"/>
      <w:lvlText w:val="%5."/>
      <w:lvlJc w:val="left"/>
      <w:pPr>
        <w:ind w:left="3600" w:hanging="360"/>
      </w:pPr>
    </w:lvl>
    <w:lvl w:ilvl="5" w:tplc="07163878" w:tentative="1">
      <w:start w:val="1"/>
      <w:numFmt w:val="lowerRoman"/>
      <w:lvlText w:val="%6."/>
      <w:lvlJc w:val="right"/>
      <w:pPr>
        <w:ind w:left="4320" w:hanging="180"/>
      </w:pPr>
    </w:lvl>
    <w:lvl w:ilvl="6" w:tplc="B8400C1E" w:tentative="1">
      <w:start w:val="1"/>
      <w:numFmt w:val="decimal"/>
      <w:lvlText w:val="%7."/>
      <w:lvlJc w:val="left"/>
      <w:pPr>
        <w:ind w:left="5040" w:hanging="360"/>
      </w:pPr>
    </w:lvl>
    <w:lvl w:ilvl="7" w:tplc="21E0FD4E" w:tentative="1">
      <w:start w:val="1"/>
      <w:numFmt w:val="lowerLetter"/>
      <w:lvlText w:val="%8."/>
      <w:lvlJc w:val="left"/>
      <w:pPr>
        <w:ind w:left="5760" w:hanging="360"/>
      </w:pPr>
    </w:lvl>
    <w:lvl w:ilvl="8" w:tplc="20B8AD8E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24"/>
  </w:num>
  <w:num w:numId="13">
    <w:abstractNumId w:val="16"/>
  </w:num>
  <w:num w:numId="14">
    <w:abstractNumId w:val="15"/>
  </w:num>
  <w:num w:numId="15">
    <w:abstractNumId w:val="22"/>
  </w:num>
  <w:num w:numId="16">
    <w:abstractNumId w:val="12"/>
  </w:num>
  <w:num w:numId="17">
    <w:abstractNumId w:val="21"/>
  </w:num>
  <w:num w:numId="18">
    <w:abstractNumId w:val="10"/>
  </w:num>
  <w:num w:numId="19">
    <w:abstractNumId w:val="25"/>
  </w:num>
  <w:num w:numId="20">
    <w:abstractNumId w:val="11"/>
  </w:num>
  <w:num w:numId="21">
    <w:abstractNumId w:val="19"/>
  </w:num>
  <w:num w:numId="22">
    <w:abstractNumId w:val="20"/>
  </w:num>
  <w:num w:numId="23">
    <w:abstractNumId w:val="18"/>
  </w:num>
  <w:num w:numId="24">
    <w:abstractNumId w:val="17"/>
  </w:num>
  <w:num w:numId="25">
    <w:abstractNumId w:val="14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611"/>
    <w:rsid w:val="00011641"/>
    <w:rsid w:val="000D3F41"/>
    <w:rsid w:val="00120369"/>
    <w:rsid w:val="00156E75"/>
    <w:rsid w:val="0023650F"/>
    <w:rsid w:val="00246D12"/>
    <w:rsid w:val="002E6D81"/>
    <w:rsid w:val="00351C6C"/>
    <w:rsid w:val="00355DCA"/>
    <w:rsid w:val="00423CBC"/>
    <w:rsid w:val="0043261F"/>
    <w:rsid w:val="004A41C0"/>
    <w:rsid w:val="004C3A6E"/>
    <w:rsid w:val="004F1611"/>
    <w:rsid w:val="00551A02"/>
    <w:rsid w:val="005534FA"/>
    <w:rsid w:val="0056082A"/>
    <w:rsid w:val="00580800"/>
    <w:rsid w:val="00587493"/>
    <w:rsid w:val="005D3A03"/>
    <w:rsid w:val="006653FC"/>
    <w:rsid w:val="006C28CA"/>
    <w:rsid w:val="00771FBC"/>
    <w:rsid w:val="00786830"/>
    <w:rsid w:val="007D4D50"/>
    <w:rsid w:val="008002C0"/>
    <w:rsid w:val="00824513"/>
    <w:rsid w:val="008C5323"/>
    <w:rsid w:val="008C618F"/>
    <w:rsid w:val="008D33B5"/>
    <w:rsid w:val="008D404D"/>
    <w:rsid w:val="008F313E"/>
    <w:rsid w:val="009113AF"/>
    <w:rsid w:val="00913EDB"/>
    <w:rsid w:val="00920DF8"/>
    <w:rsid w:val="0098298A"/>
    <w:rsid w:val="009A6A3B"/>
    <w:rsid w:val="009E5A80"/>
    <w:rsid w:val="009E6A96"/>
    <w:rsid w:val="00B823AA"/>
    <w:rsid w:val="00BA45DB"/>
    <w:rsid w:val="00BF4184"/>
    <w:rsid w:val="00C0601E"/>
    <w:rsid w:val="00C16F76"/>
    <w:rsid w:val="00C26B97"/>
    <w:rsid w:val="00C31D30"/>
    <w:rsid w:val="00C81141"/>
    <w:rsid w:val="00CA0998"/>
    <w:rsid w:val="00CD6E39"/>
    <w:rsid w:val="00CF6E91"/>
    <w:rsid w:val="00D03C2B"/>
    <w:rsid w:val="00D14AAF"/>
    <w:rsid w:val="00D85B68"/>
    <w:rsid w:val="00D94EFF"/>
    <w:rsid w:val="00DA73D6"/>
    <w:rsid w:val="00DC09EF"/>
    <w:rsid w:val="00DE324E"/>
    <w:rsid w:val="00E30751"/>
    <w:rsid w:val="00E31338"/>
    <w:rsid w:val="00E45FB6"/>
    <w:rsid w:val="00E6004D"/>
    <w:rsid w:val="00E81978"/>
    <w:rsid w:val="00EF7BE0"/>
    <w:rsid w:val="00F379B7"/>
    <w:rsid w:val="00F4195A"/>
    <w:rsid w:val="00F51CCF"/>
    <w:rsid w:val="00F525FA"/>
    <w:rsid w:val="00FA473C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7515F1"/>
  <w15:chartTrackingRefBased/>
  <w15:docId w15:val="{408F30FD-6931-44E8-A050-6485EA34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tr-TR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F41"/>
    <w:rPr>
      <w:kern w:val="24"/>
    </w:rPr>
  </w:style>
  <w:style w:type="paragraph" w:styleId="Balk1">
    <w:name w:val="heading 1"/>
    <w:basedOn w:val="Normal"/>
    <w:next w:val="Normal"/>
    <w:link w:val="Balk1Char"/>
    <w:uiPriority w:val="4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Balk2">
    <w:name w:val="heading 2"/>
    <w:basedOn w:val="Normal"/>
    <w:next w:val="Normal"/>
    <w:link w:val="Balk2Char"/>
    <w:uiPriority w:val="4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Balk3">
    <w:name w:val="heading 3"/>
    <w:basedOn w:val="Normal"/>
    <w:next w:val="Normal"/>
    <w:link w:val="Balk3Char"/>
    <w:uiPriority w:val="4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alk4">
    <w:name w:val="heading 4"/>
    <w:basedOn w:val="Normal"/>
    <w:next w:val="Normal"/>
    <w:link w:val="Balk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Balk5">
    <w:name w:val="heading 5"/>
    <w:basedOn w:val="Normal"/>
    <w:next w:val="Normal"/>
    <w:link w:val="Balk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Balk6">
    <w:name w:val="heading 6"/>
    <w:basedOn w:val="Normal"/>
    <w:next w:val="Normal"/>
    <w:link w:val="Balk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lmBal">
    <w:name w:val="Bölüm Başlığı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stBilgi">
    <w:name w:val="header"/>
    <w:basedOn w:val="Normal"/>
    <w:link w:val="stBilgiChar"/>
    <w:uiPriority w:val="99"/>
    <w:unhideWhenUsed/>
    <w:qFormat/>
    <w:pPr>
      <w:spacing w:line="240" w:lineRule="auto"/>
      <w:ind w:firstLine="0"/>
    </w:pPr>
  </w:style>
  <w:style w:type="character" w:customStyle="1" w:styleId="stBilgiChar">
    <w:name w:val="Üst Bilgi Char"/>
    <w:basedOn w:val="VarsaylanParagrafYazTipi"/>
    <w:link w:val="stBilgi"/>
    <w:uiPriority w:val="99"/>
    <w:rPr>
      <w:kern w:val="24"/>
    </w:rPr>
  </w:style>
  <w:style w:type="character" w:styleId="Gl">
    <w:name w:val="Strong"/>
    <w:basedOn w:val="VarsaylanParagrafYazTipi"/>
    <w:uiPriority w:val="22"/>
    <w:unhideWhenUsed/>
    <w:qFormat/>
    <w:rsid w:val="0056082A"/>
    <w:rPr>
      <w:rFonts w:asciiTheme="minorHAnsi" w:hAnsiTheme="minorHAnsi"/>
      <w:b w:val="0"/>
      <w:bCs w:val="0"/>
      <w:caps/>
      <w:smallCaps w:val="0"/>
      <w:sz w:val="22"/>
    </w:rPr>
  </w:style>
  <w:style w:type="character" w:styleId="YerTutucuMetni">
    <w:name w:val="Placeholder Text"/>
    <w:basedOn w:val="VarsaylanParagrafYazTipi"/>
    <w:uiPriority w:val="99"/>
    <w:semiHidden/>
    <w:rsid w:val="005D3A03"/>
    <w:rPr>
      <w:color w:val="404040" w:themeColor="text1" w:themeTint="BF"/>
    </w:rPr>
  </w:style>
  <w:style w:type="paragraph" w:styleId="AralkYok">
    <w:name w:val="No Spacing"/>
    <w:aliases w:val="Girinti Yok"/>
    <w:uiPriority w:val="3"/>
    <w:qFormat/>
    <w:pPr>
      <w:ind w:firstLine="0"/>
    </w:pPr>
  </w:style>
  <w:style w:type="character" w:customStyle="1" w:styleId="Balk1Char">
    <w:name w:val="Başlık 1 Char"/>
    <w:basedOn w:val="VarsaylanParagrafYazTipi"/>
    <w:link w:val="Balk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Balk2Char">
    <w:name w:val="Başlık 2 Char"/>
    <w:basedOn w:val="VarsaylanParagrafYazTipi"/>
    <w:link w:val="Balk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KonuBal">
    <w:name w:val="Title"/>
    <w:basedOn w:val="Normal"/>
    <w:link w:val="KonuBal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KonuBalChar">
    <w:name w:val="Konu Başlığı Char"/>
    <w:basedOn w:val="VarsaylanParagrafYazTipi"/>
    <w:link w:val="KonuBal"/>
    <w:rsid w:val="008C5323"/>
    <w:rPr>
      <w:rFonts w:asciiTheme="majorHAnsi" w:eastAsiaTheme="majorEastAsia" w:hAnsiTheme="majorHAnsi" w:cstheme="majorBidi"/>
      <w:kern w:val="24"/>
    </w:rPr>
  </w:style>
  <w:style w:type="character" w:styleId="Vurgu">
    <w:name w:val="Emphasis"/>
    <w:basedOn w:val="VarsaylanParagrafYazTipi"/>
    <w:uiPriority w:val="4"/>
    <w:unhideWhenUsed/>
    <w:qFormat/>
    <w:rsid w:val="00E30751"/>
    <w:rPr>
      <w:rFonts w:asciiTheme="minorHAnsi" w:hAnsiTheme="minorHAnsi"/>
      <w:i/>
      <w:iCs/>
      <w:sz w:val="24"/>
    </w:rPr>
  </w:style>
  <w:style w:type="character" w:customStyle="1" w:styleId="Balk3Char">
    <w:name w:val="Başlık 3 Char"/>
    <w:basedOn w:val="VarsaylanParagrafYazTipi"/>
    <w:link w:val="Balk3"/>
    <w:uiPriority w:val="4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Balk4Char">
    <w:name w:val="Başlık 4 Char"/>
    <w:basedOn w:val="VarsaylanParagrafYazTipi"/>
    <w:link w:val="Balk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Balk5Char">
    <w:name w:val="Başlık 5 Char"/>
    <w:basedOn w:val="VarsaylanParagrafYazTipi"/>
    <w:link w:val="Balk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Kaynaka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ekMetni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GvdeMetni">
    <w:name w:val="Body Text"/>
    <w:basedOn w:val="Normal"/>
    <w:link w:val="GvdeMetniChar"/>
    <w:uiPriority w:val="99"/>
    <w:semiHidden/>
    <w:unhideWhenUsed/>
    <w:pPr>
      <w:spacing w:after="120"/>
      <w:ind w:firstLine="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Pr>
      <w:kern w:val="24"/>
    </w:rPr>
  </w:style>
  <w:style w:type="paragraph" w:styleId="GvdeMetni2">
    <w:name w:val="Body Text 2"/>
    <w:basedOn w:val="Normal"/>
    <w:link w:val="GvdeMetni2Char"/>
    <w:uiPriority w:val="99"/>
    <w:semiHidden/>
    <w:unhideWhenUsed/>
    <w:pPr>
      <w:spacing w:after="120"/>
      <w:ind w:firstLine="0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Pr>
      <w:kern w:val="24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FF2002"/>
    <w:rPr>
      <w:kern w:val="24"/>
      <w:sz w:val="22"/>
      <w:szCs w:val="16"/>
    </w:rPr>
  </w:style>
  <w:style w:type="paragraph" w:styleId="GvdeMetnilkGirintisi">
    <w:name w:val="Body Text First Indent"/>
    <w:basedOn w:val="GvdeMetni"/>
    <w:link w:val="GvdeMetnilkGirintisiChar"/>
    <w:uiPriority w:val="99"/>
    <w:semiHidden/>
    <w:unhideWhenUsed/>
    <w:pPr>
      <w:spacing w:after="0"/>
    </w:pPr>
  </w:style>
  <w:style w:type="character" w:customStyle="1" w:styleId="GvdeMetnilkGirintisiChar">
    <w:name w:val="Gövde Metni İlk Girintisi Char"/>
    <w:basedOn w:val="GvdeMetniChar"/>
    <w:link w:val="GvdeMetnilkGirintisi"/>
    <w:uiPriority w:val="99"/>
    <w:semiHidden/>
    <w:rPr>
      <w:kern w:val="24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pPr>
      <w:spacing w:after="120"/>
      <w:ind w:left="360" w:firstLine="0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Pr>
      <w:kern w:val="24"/>
    </w:rPr>
  </w:style>
  <w:style w:type="paragraph" w:styleId="GvdeMetnilkGirintisi2">
    <w:name w:val="Body Text First Indent 2"/>
    <w:basedOn w:val="GvdeMetniGirintisi"/>
    <w:link w:val="GvdeMetnilkGirintisi2Char"/>
    <w:uiPriority w:val="99"/>
    <w:semiHidden/>
    <w:unhideWhenUsed/>
    <w:pPr>
      <w:spacing w:after="0"/>
    </w:pPr>
  </w:style>
  <w:style w:type="character" w:customStyle="1" w:styleId="GvdeMetnilkGirintisi2Char">
    <w:name w:val="Gövde Metni İlk Girintisi 2 Char"/>
    <w:basedOn w:val="GvdeMetniGirintisiChar"/>
    <w:link w:val="GvdeMetnilkGirintisi2"/>
    <w:uiPriority w:val="99"/>
    <w:semiHidden/>
    <w:rPr>
      <w:kern w:val="24"/>
    </w:rPr>
  </w:style>
  <w:style w:type="paragraph" w:styleId="GvdeMetniGirintisi2">
    <w:name w:val="Body Text Indent 2"/>
    <w:basedOn w:val="Normal"/>
    <w:link w:val="GvdeMetniGirintisi2Char"/>
    <w:uiPriority w:val="99"/>
    <w:semiHidden/>
    <w:unhideWhenUsed/>
    <w:pPr>
      <w:spacing w:after="120"/>
      <w:ind w:left="360" w:firstLine="0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semiHidden/>
    <w:rPr>
      <w:kern w:val="24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FF2002"/>
    <w:rPr>
      <w:kern w:val="24"/>
      <w:sz w:val="22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Kapan">
    <w:name w:val="Closing"/>
    <w:basedOn w:val="Normal"/>
    <w:link w:val="KapanChar"/>
    <w:uiPriority w:val="99"/>
    <w:semiHidden/>
    <w:unhideWhenUsed/>
    <w:pPr>
      <w:spacing w:line="240" w:lineRule="auto"/>
      <w:ind w:left="4320" w:firstLine="0"/>
    </w:pPr>
  </w:style>
  <w:style w:type="character" w:customStyle="1" w:styleId="KapanChar">
    <w:name w:val="Kapanış Char"/>
    <w:basedOn w:val="VarsaylanParagrafYazTipi"/>
    <w:link w:val="Kapan"/>
    <w:uiPriority w:val="99"/>
    <w:semiHidden/>
    <w:rPr>
      <w:kern w:val="24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FF2002"/>
    <w:rPr>
      <w:kern w:val="24"/>
      <w:sz w:val="22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Pr>
      <w:b/>
      <w:bCs/>
      <w:kern w:val="24"/>
      <w:sz w:val="20"/>
      <w:szCs w:val="20"/>
    </w:rPr>
  </w:style>
  <w:style w:type="paragraph" w:styleId="Tarih">
    <w:name w:val="Date"/>
    <w:basedOn w:val="Normal"/>
    <w:next w:val="Normal"/>
    <w:link w:val="TarihChar"/>
    <w:uiPriority w:val="99"/>
    <w:semiHidden/>
    <w:unhideWhenUsed/>
    <w:pPr>
      <w:ind w:firstLine="0"/>
    </w:pPr>
  </w:style>
  <w:style w:type="character" w:customStyle="1" w:styleId="TarihChar">
    <w:name w:val="Tarih Char"/>
    <w:basedOn w:val="VarsaylanParagrafYazTipi"/>
    <w:link w:val="Tarih"/>
    <w:uiPriority w:val="99"/>
    <w:semiHidden/>
    <w:rPr>
      <w:kern w:val="24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postamzas">
    <w:name w:val="E-mail Signature"/>
    <w:basedOn w:val="Normal"/>
    <w:link w:val="E-postamzasChar"/>
    <w:uiPriority w:val="99"/>
    <w:semiHidden/>
    <w:unhideWhenUsed/>
    <w:pPr>
      <w:spacing w:line="240" w:lineRule="auto"/>
      <w:ind w:firstLine="0"/>
    </w:pPr>
  </w:style>
  <w:style w:type="character" w:customStyle="1" w:styleId="E-postamzasChar">
    <w:name w:val="E-posta İmzası Char"/>
    <w:basedOn w:val="VarsaylanParagrafYazTipi"/>
    <w:link w:val="E-postamzas"/>
    <w:uiPriority w:val="99"/>
    <w:semiHidden/>
    <w:rPr>
      <w:kern w:val="24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FF2002"/>
    <w:rPr>
      <w:kern w:val="24"/>
      <w:sz w:val="22"/>
      <w:szCs w:val="20"/>
    </w:rPr>
  </w:style>
  <w:style w:type="paragraph" w:styleId="MektupAdresi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ZarfD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AltBilgi">
    <w:name w:val="footer"/>
    <w:basedOn w:val="Normal"/>
    <w:link w:val="AltBilgiChar"/>
    <w:uiPriority w:val="99"/>
    <w:unhideWhenUsed/>
    <w:rsid w:val="008002C0"/>
    <w:pPr>
      <w:spacing w:line="240" w:lineRule="auto"/>
      <w:ind w:firstLine="0"/>
    </w:pPr>
  </w:style>
  <w:style w:type="character" w:customStyle="1" w:styleId="AltBilgiChar">
    <w:name w:val="Alt Bilgi Char"/>
    <w:basedOn w:val="VarsaylanParagrafYazTipi"/>
    <w:link w:val="AltBilgi"/>
    <w:uiPriority w:val="99"/>
    <w:rsid w:val="008002C0"/>
    <w:rPr>
      <w:kern w:val="24"/>
    </w:rPr>
  </w:style>
  <w:style w:type="table" w:styleId="TabloKlavuzu">
    <w:name w:val="Table Grid"/>
    <w:basedOn w:val="NormalTablo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resi">
    <w:name w:val="HTML Address"/>
    <w:basedOn w:val="Normal"/>
    <w:link w:val="HTMLAdresi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resiChar">
    <w:name w:val="HTML Adresi Char"/>
    <w:basedOn w:val="VarsaylanParagrafYazTipi"/>
    <w:link w:val="HTMLAdresi"/>
    <w:uiPriority w:val="99"/>
    <w:semiHidden/>
    <w:rPr>
      <w:i/>
      <w:iCs/>
      <w:kern w:val="24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Dizin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Dizin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Dizin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Dizin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Dizin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Dizin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Dizin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Dizin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Dizin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DizinBal">
    <w:name w:val="index heading"/>
    <w:basedOn w:val="Normal"/>
    <w:next w:val="Dizin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e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e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e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e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e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eMaddemi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eMaddemi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eMaddemi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eMaddemi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eDevam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eDevam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eDevam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eDevam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eDevam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eNumaras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eNumaras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eNumaras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eNumaras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eNumaras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eParagraf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kroMetni">
    <w:name w:val="macro"/>
    <w:link w:val="MakroMetni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letistBilgisi">
    <w:name w:val="Message Header"/>
    <w:basedOn w:val="Normal"/>
    <w:link w:val="letistBilgisi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letistBilgisiChar">
    <w:name w:val="İleti Üst Bilgisi Char"/>
    <w:basedOn w:val="VarsaylanParagrafYazTipi"/>
    <w:link w:val="letistBilgisi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Girinti">
    <w:name w:val="Normal Indent"/>
    <w:basedOn w:val="Normal"/>
    <w:uiPriority w:val="99"/>
    <w:semiHidden/>
    <w:unhideWhenUsed/>
    <w:pPr>
      <w:ind w:left="720" w:firstLine="0"/>
    </w:pPr>
  </w:style>
  <w:style w:type="paragraph" w:styleId="NotBal">
    <w:name w:val="Note Heading"/>
    <w:basedOn w:val="Normal"/>
    <w:next w:val="Normal"/>
    <w:link w:val="NotBalChar"/>
    <w:uiPriority w:val="99"/>
    <w:semiHidden/>
    <w:unhideWhenUsed/>
    <w:pPr>
      <w:spacing w:line="240" w:lineRule="auto"/>
      <w:ind w:firstLine="0"/>
    </w:pPr>
  </w:style>
  <w:style w:type="character" w:customStyle="1" w:styleId="NotBalChar">
    <w:name w:val="Not Başlığı Char"/>
    <w:basedOn w:val="VarsaylanParagrafYazTipi"/>
    <w:link w:val="NotBal"/>
    <w:uiPriority w:val="99"/>
    <w:semiHidden/>
    <w:rPr>
      <w:kern w:val="24"/>
    </w:rPr>
  </w:style>
  <w:style w:type="paragraph" w:styleId="DzMetin">
    <w:name w:val="Plain Text"/>
    <w:basedOn w:val="Normal"/>
    <w:link w:val="DzMetin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Alnt">
    <w:name w:val="Quote"/>
    <w:basedOn w:val="Normal"/>
    <w:next w:val="Normal"/>
    <w:link w:val="Alnt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semiHidden/>
    <w:rPr>
      <w:i/>
      <w:iCs/>
      <w:color w:val="404040" w:themeColor="text1" w:themeTint="BF"/>
      <w:kern w:val="24"/>
    </w:rPr>
  </w:style>
  <w:style w:type="paragraph" w:styleId="Selamlama">
    <w:name w:val="Salutation"/>
    <w:basedOn w:val="Normal"/>
    <w:next w:val="Normal"/>
    <w:link w:val="SelamlamaChar"/>
    <w:uiPriority w:val="99"/>
    <w:semiHidden/>
    <w:unhideWhenUsed/>
    <w:pPr>
      <w:ind w:firstLine="0"/>
    </w:pPr>
  </w:style>
  <w:style w:type="character" w:customStyle="1" w:styleId="SelamlamaChar">
    <w:name w:val="Selamlama Char"/>
    <w:basedOn w:val="VarsaylanParagrafYazTipi"/>
    <w:link w:val="Selamlama"/>
    <w:uiPriority w:val="99"/>
    <w:semiHidden/>
    <w:rPr>
      <w:kern w:val="24"/>
    </w:rPr>
  </w:style>
  <w:style w:type="paragraph" w:styleId="mza">
    <w:name w:val="Signature"/>
    <w:basedOn w:val="Normal"/>
    <w:link w:val="mzaChar"/>
    <w:uiPriority w:val="99"/>
    <w:semiHidden/>
    <w:unhideWhenUsed/>
    <w:pPr>
      <w:spacing w:line="240" w:lineRule="auto"/>
      <w:ind w:left="4320" w:firstLine="0"/>
    </w:pPr>
  </w:style>
  <w:style w:type="character" w:customStyle="1" w:styleId="mzaChar">
    <w:name w:val="İmza Char"/>
    <w:basedOn w:val="VarsaylanParagrafYazTipi"/>
    <w:link w:val="mza"/>
    <w:uiPriority w:val="99"/>
    <w:semiHidden/>
    <w:rPr>
      <w:kern w:val="24"/>
    </w:rPr>
  </w:style>
  <w:style w:type="paragraph" w:styleId="Kaynaka0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ekillerTablosu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KaynakaBal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SonnotBavurusu">
    <w:name w:val="endnote reference"/>
    <w:basedOn w:val="VarsaylanParagrafYazTipi"/>
    <w:uiPriority w:val="99"/>
    <w:semiHidden/>
    <w:unhideWhenUsed/>
    <w:rPr>
      <w:vertAlign w:val="superscript"/>
    </w:rPr>
  </w:style>
  <w:style w:type="character" w:styleId="DipnotBavurusu">
    <w:name w:val="footnote reference"/>
    <w:basedOn w:val="VarsaylanParagrafYazTipi"/>
    <w:uiPriority w:val="5"/>
    <w:unhideWhenUsed/>
    <w:qFormat/>
    <w:rPr>
      <w:vertAlign w:val="superscript"/>
    </w:rPr>
  </w:style>
  <w:style w:type="table" w:customStyle="1" w:styleId="APARaporu">
    <w:name w:val="APA Raporu"/>
    <w:basedOn w:val="NormalTablo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oekil">
    <w:name w:val="Tablo/Şekil"/>
    <w:basedOn w:val="Normal"/>
    <w:uiPriority w:val="39"/>
    <w:qFormat/>
    <w:pPr>
      <w:spacing w:before="240"/>
      <w:ind w:firstLine="0"/>
      <w:contextualSpacing/>
    </w:pPr>
  </w:style>
  <w:style w:type="table" w:styleId="DzTablo1">
    <w:name w:val="Plain Table 1"/>
    <w:basedOn w:val="NormalTablo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klamaBavurusu">
    <w:name w:val="annotation reference"/>
    <w:basedOn w:val="VarsaylanParagrafYazTipi"/>
    <w:uiPriority w:val="99"/>
    <w:semiHidden/>
    <w:unhideWhenUsed/>
    <w:rsid w:val="00FF2002"/>
    <w:rPr>
      <w:sz w:val="22"/>
      <w:szCs w:val="16"/>
    </w:rPr>
  </w:style>
  <w:style w:type="paragraph" w:styleId="SonnotMetni">
    <w:name w:val="endnote text"/>
    <w:basedOn w:val="Normal"/>
    <w:link w:val="SonnotMetni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SonnotMetniChar">
    <w:name w:val="Sonnot Metni Char"/>
    <w:basedOn w:val="VarsaylanParagrafYazTipi"/>
    <w:link w:val="SonnotMetni"/>
    <w:uiPriority w:val="99"/>
    <w:semiHidden/>
    <w:rsid w:val="00FF2002"/>
    <w:rPr>
      <w:kern w:val="24"/>
      <w:sz w:val="22"/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lavye">
    <w:name w:val="HTML Keyboard"/>
    <w:basedOn w:val="VarsaylanParagrafYazTipi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Daktilo">
    <w:name w:val="HTML Typewriter"/>
    <w:basedOn w:val="VarsaylanParagrafYazTipi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GlVurgulama">
    <w:name w:val="Intense Emphasis"/>
    <w:basedOn w:val="VarsaylanParagrafYazTipi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GlBavuru">
    <w:name w:val="Intense Reference"/>
    <w:basedOn w:val="VarsaylanParagrafYazTipi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zlenenKpr">
    <w:name w:val="FollowedHyperlink"/>
    <w:basedOn w:val="VarsaylanParagrafYazTipi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Balk21">
    <w:name w:val="Başlık 21"/>
    <w:basedOn w:val="Normal"/>
    <w:uiPriority w:val="1"/>
    <w:qFormat/>
    <w:rsid w:val="00B823AA"/>
    <w:pPr>
      <w:ind w:firstLine="0"/>
      <w:jc w:val="center"/>
    </w:pPr>
  </w:style>
  <w:style w:type="character" w:customStyle="1" w:styleId="button-container">
    <w:name w:val="button-container"/>
    <w:basedOn w:val="VarsaylanParagrafYazTipi"/>
    <w:rsid w:val="00E45FB6"/>
  </w:style>
  <w:style w:type="table" w:styleId="DzTablo4">
    <w:name w:val="Plain Table 4"/>
    <w:basedOn w:val="NormalTablo"/>
    <w:uiPriority w:val="44"/>
    <w:rsid w:val="00246D12"/>
    <w:pPr>
      <w:spacing w:line="240" w:lineRule="auto"/>
      <w:ind w:firstLine="0"/>
    </w:pPr>
    <w:rPr>
      <w:rFonts w:eastAsiaTheme="minorHAns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C16F7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</w:rPr>
  </w:style>
  <w:style w:type="character" w:customStyle="1" w:styleId="url">
    <w:name w:val="url"/>
    <w:basedOn w:val="VarsaylanParagrafYazTipi"/>
    <w:rsid w:val="008D3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g&#252;m%20&#246;zkan\AppData\Roaming\Microsoft\Templates\APA%20stilinde%20rapor%20(6.%20s&#252;r&#252;m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5646EFFBC094C47B1AC61BA104D45F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A5A5742-2C7B-4B78-97A4-B95C0E91DD5F}"/>
      </w:docPartPr>
      <w:docPartBody>
        <w:p w:rsidR="00771FBC" w:rsidRDefault="005D5172">
          <w:pPr>
            <w:pStyle w:val="15646EFFBC094C47B1AC61BA104D45F8"/>
          </w:pPr>
          <w:r w:rsidRPr="0056082A">
            <w:rPr>
              <w:noProof/>
              <w:lang w:bidi="tr-TR"/>
            </w:rPr>
            <w:t>[Buraya, Bir veya İki Satır Uzunluğunda Olan ve En Fazla 12 Kelimeden Oluşan Başlık Gelecek]</w:t>
          </w:r>
        </w:p>
      </w:docPartBody>
    </w:docPart>
    <w:docPart>
      <w:docPartPr>
        <w:name w:val="9055DA2829AF48F39F4C98ACD2B9323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87C7CBA-818B-448E-AACD-48B1E7B562B4}"/>
      </w:docPartPr>
      <w:docPartBody>
        <w:p w:rsidR="00771FBC" w:rsidRDefault="005D5172">
          <w:pPr>
            <w:pStyle w:val="9055DA2829AF48F39F4C98ACD2B9323B"/>
          </w:pPr>
          <w:r w:rsidRPr="0056082A">
            <w:rPr>
              <w:noProof/>
              <w:lang w:bidi="tr-TR"/>
            </w:rPr>
            <w:t>[Buraya, Bir veya İki Satır Uzunluğunda Olan ve En Fazla 12 Kelimeden Oluşan Başlık Gelecek]</w:t>
          </w:r>
        </w:p>
      </w:docPartBody>
    </w:docPart>
    <w:docPart>
      <w:docPartPr>
        <w:name w:val="0F344DCE5AEA4367B4BF731EEAA9E7D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0FAEBBA-EED8-4CB7-B25C-71D53CF10778}"/>
      </w:docPartPr>
      <w:docPartBody>
        <w:p w:rsidR="00771FBC" w:rsidRDefault="005D5172">
          <w:pPr>
            <w:pStyle w:val="0F344DCE5AEA4367B4BF731EEAA9E7D5"/>
          </w:pPr>
          <w:r w:rsidRPr="0056082A">
            <w:rPr>
              <w:noProof/>
              <w:lang w:bidi="tr-TR"/>
            </w:rPr>
            <w:t>Şekiller başlığı</w:t>
          </w:r>
        </w:p>
      </w:docPartBody>
    </w:docPart>
    <w:docPart>
      <w:docPartPr>
        <w:name w:val="0BD799CD5CF043BC9C8AB2E22A55F78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C2E265A-D699-4E27-B27D-01A3100B0D11}"/>
      </w:docPartPr>
      <w:docPartBody>
        <w:p w:rsidR="00771FBC" w:rsidRDefault="005D5172">
          <w:pPr>
            <w:pStyle w:val="0BD799CD5CF043BC9C8AB2E22A55F78A"/>
          </w:pPr>
          <w:r w:rsidRPr="0056082A">
            <w:rPr>
              <w:noProof/>
              <w:lang w:bidi="tr-TR"/>
            </w:rPr>
            <w:t>[Tüm şekilleri, başvurulardan (ve varsa dipnotlardan) sonra ayrı bir bölüme yerleştirin. Her şekil için numaralandırılmış başlık ekleyin. Şekil ve resim yazısı arasındaki boşluğu kolayca ayarlamak için Tablo/Şeki</w:t>
          </w:r>
          <w:r w:rsidRPr="0056082A">
            <w:rPr>
              <w:noProof/>
              <w:lang w:bidi="tr-TR"/>
            </w:rPr>
            <w:t>l stilini kullanın.]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81B"/>
    <w:rsid w:val="005D5172"/>
    <w:rsid w:val="00771FBC"/>
    <w:rsid w:val="007D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15646EFFBC094C47B1AC61BA104D45F8">
    <w:name w:val="15646EFFBC094C47B1AC61BA104D45F8"/>
  </w:style>
  <w:style w:type="paragraph" w:customStyle="1" w:styleId="67EED4E3362D454EAC009D3374E814F9">
    <w:name w:val="67EED4E3362D454EAC009D3374E814F9"/>
  </w:style>
  <w:style w:type="paragraph" w:customStyle="1" w:styleId="981BCF65CA384C5FB92168268DADBF95">
    <w:name w:val="981BCF65CA384C5FB92168268DADBF95"/>
  </w:style>
  <w:style w:type="paragraph" w:customStyle="1" w:styleId="87E1DB515D984E4CAB78E90CFD219361">
    <w:name w:val="87E1DB515D984E4CAB78E90CFD219361"/>
  </w:style>
  <w:style w:type="paragraph" w:customStyle="1" w:styleId="8443F768F1914FE39A2D1919E445D58B">
    <w:name w:val="8443F768F1914FE39A2D1919E445D58B"/>
  </w:style>
  <w:style w:type="paragraph" w:customStyle="1" w:styleId="F4F68B65E0A1447DB91E6F63C38CB323">
    <w:name w:val="F4F68B65E0A1447DB91E6F63C38CB323"/>
  </w:style>
  <w:style w:type="character" w:styleId="Vurgu">
    <w:name w:val="Emphasis"/>
    <w:basedOn w:val="VarsaylanParagrafYazTipi"/>
    <w:uiPriority w:val="4"/>
    <w:unhideWhenUsed/>
    <w:qFormat/>
    <w:rPr>
      <w:rFonts w:asciiTheme="minorHAnsi" w:hAnsiTheme="minorHAnsi"/>
      <w:i/>
      <w:iCs/>
      <w:sz w:val="24"/>
    </w:rPr>
  </w:style>
  <w:style w:type="paragraph" w:customStyle="1" w:styleId="9AF0A0B9B5924B738C1301E91C15EEAC">
    <w:name w:val="9AF0A0B9B5924B738C1301E91C15EEAC"/>
  </w:style>
  <w:style w:type="paragraph" w:customStyle="1" w:styleId="F1779342EA00420FA68922D3D3E05103">
    <w:name w:val="F1779342EA00420FA68922D3D3E05103"/>
  </w:style>
  <w:style w:type="paragraph" w:customStyle="1" w:styleId="9055DA2829AF48F39F4C98ACD2B9323B">
    <w:name w:val="9055DA2829AF48F39F4C98ACD2B9323B"/>
  </w:style>
  <w:style w:type="paragraph" w:customStyle="1" w:styleId="1012358BFCEC4CCBA704A5777CC6854C">
    <w:name w:val="1012358BFCEC4CCBA704A5777CC6854C"/>
  </w:style>
  <w:style w:type="paragraph" w:customStyle="1" w:styleId="34ADC14892824834BF9C8EB4477CDFED">
    <w:name w:val="34ADC14892824834BF9C8EB4477CDFED"/>
  </w:style>
  <w:style w:type="paragraph" w:customStyle="1" w:styleId="0353C7188CC743759F1C2838D57887D3">
    <w:name w:val="0353C7188CC743759F1C2838D57887D3"/>
  </w:style>
  <w:style w:type="paragraph" w:customStyle="1" w:styleId="F9526C5F3BCD4069A81491041EFAC035">
    <w:name w:val="F9526C5F3BCD4069A81491041EFAC035"/>
  </w:style>
  <w:style w:type="paragraph" w:customStyle="1" w:styleId="B720400A7F3242AABBB8E86BCC3832CC">
    <w:name w:val="B720400A7F3242AABBB8E86BCC3832CC"/>
  </w:style>
  <w:style w:type="paragraph" w:customStyle="1" w:styleId="D60B464AE2E84667A7842E6ECA95F9C1">
    <w:name w:val="D60B464AE2E84667A7842E6ECA95F9C1"/>
  </w:style>
  <w:style w:type="paragraph" w:customStyle="1" w:styleId="17C6E4A720FE4090B286DD6609DAE005">
    <w:name w:val="17C6E4A720FE4090B286DD6609DAE005"/>
  </w:style>
  <w:style w:type="paragraph" w:customStyle="1" w:styleId="C91D8118743540B28762A747ED859C70">
    <w:name w:val="C91D8118743540B28762A747ED859C70"/>
  </w:style>
  <w:style w:type="paragraph" w:customStyle="1" w:styleId="7AC27DE7AAE543818E99BC7E4F9F42B5">
    <w:name w:val="7AC27DE7AAE543818E99BC7E4F9F42B5"/>
  </w:style>
  <w:style w:type="paragraph" w:customStyle="1" w:styleId="B0A5FD60128E407086F64860828CC95A">
    <w:name w:val="B0A5FD60128E407086F64860828CC95A"/>
  </w:style>
  <w:style w:type="paragraph" w:customStyle="1" w:styleId="D8FFB8023E8E40DDA99000F0C0DA6E0D">
    <w:name w:val="D8FFB8023E8E40DDA99000F0C0DA6E0D"/>
  </w:style>
  <w:style w:type="paragraph" w:customStyle="1" w:styleId="7BD8163B95BD4FDA96700647EC8C0020">
    <w:name w:val="7BD8163B95BD4FDA96700647EC8C0020"/>
  </w:style>
  <w:style w:type="paragraph" w:customStyle="1" w:styleId="443AEB6E4ABC44E0B37D7B770313CBB8">
    <w:name w:val="443AEB6E4ABC44E0B37D7B770313CBB8"/>
  </w:style>
  <w:style w:type="paragraph" w:customStyle="1" w:styleId="43243321D37842C5A5F0D0067A0B902A">
    <w:name w:val="43243321D37842C5A5F0D0067A0B902A"/>
  </w:style>
  <w:style w:type="paragraph" w:customStyle="1" w:styleId="1F93BE525FA54F68BD3F91EEB929F9D1">
    <w:name w:val="1F93BE525FA54F68BD3F91EEB929F9D1"/>
  </w:style>
  <w:style w:type="paragraph" w:customStyle="1" w:styleId="D1E7A3F0BFB14E46AE7C28EF57D1625A">
    <w:name w:val="D1E7A3F0BFB14E46AE7C28EF57D1625A"/>
  </w:style>
  <w:style w:type="paragraph" w:customStyle="1" w:styleId="F20E4F49B51940A2930A562F6A9D3C27">
    <w:name w:val="F20E4F49B51940A2930A562F6A9D3C27"/>
  </w:style>
  <w:style w:type="paragraph" w:customStyle="1" w:styleId="52C254913F2B46E6A276910813251DCD">
    <w:name w:val="52C254913F2B46E6A276910813251DCD"/>
  </w:style>
  <w:style w:type="paragraph" w:customStyle="1" w:styleId="8A53C2E2C8E041B8863B14E89454A8AA">
    <w:name w:val="8A53C2E2C8E041B8863B14E89454A8AA"/>
  </w:style>
  <w:style w:type="paragraph" w:customStyle="1" w:styleId="7A90CBB40CF84A7D82B6276D722ECDF8">
    <w:name w:val="7A90CBB40CF84A7D82B6276D722ECDF8"/>
  </w:style>
  <w:style w:type="paragraph" w:customStyle="1" w:styleId="D18405954C9943119E6BCED328EE8B5F">
    <w:name w:val="D18405954C9943119E6BCED328EE8B5F"/>
  </w:style>
  <w:style w:type="paragraph" w:customStyle="1" w:styleId="F78E4A6EDC684B6CB94276D4C789A6D1">
    <w:name w:val="F78E4A6EDC684B6CB94276D4C789A6D1"/>
  </w:style>
  <w:style w:type="paragraph" w:customStyle="1" w:styleId="1BF354AAE1F742FCA85EC1E8B70CB009">
    <w:name w:val="1BF354AAE1F742FCA85EC1E8B70CB009"/>
  </w:style>
  <w:style w:type="paragraph" w:customStyle="1" w:styleId="7CAF33AF02A349299B844F346A36DA24">
    <w:name w:val="7CAF33AF02A349299B844F346A36DA24"/>
  </w:style>
  <w:style w:type="paragraph" w:customStyle="1" w:styleId="0E7446372A2B4FCB98429E7D3B8AC646">
    <w:name w:val="0E7446372A2B4FCB98429E7D3B8AC646"/>
  </w:style>
  <w:style w:type="paragraph" w:customStyle="1" w:styleId="75139D5B3BF849ECB4AD16BE5AC644A7">
    <w:name w:val="75139D5B3BF849ECB4AD16BE5AC644A7"/>
  </w:style>
  <w:style w:type="paragraph" w:customStyle="1" w:styleId="2042652AC1DC4638817ACB6CEFA41C27">
    <w:name w:val="2042652AC1DC4638817ACB6CEFA41C27"/>
  </w:style>
  <w:style w:type="paragraph" w:customStyle="1" w:styleId="511B1B5E2E754C8294F0712D95FB2D10">
    <w:name w:val="511B1B5E2E754C8294F0712D95FB2D10"/>
  </w:style>
  <w:style w:type="paragraph" w:customStyle="1" w:styleId="33DA7699523B40D187A93BC962221AB7">
    <w:name w:val="33DA7699523B40D187A93BC962221AB7"/>
  </w:style>
  <w:style w:type="paragraph" w:customStyle="1" w:styleId="4CCA73EF4CE54BFA8A8061BEBD3C529F">
    <w:name w:val="4CCA73EF4CE54BFA8A8061BEBD3C529F"/>
  </w:style>
  <w:style w:type="paragraph" w:customStyle="1" w:styleId="820E1BDFC3824F00A1DA6FA83F889F0B">
    <w:name w:val="820E1BDFC3824F00A1DA6FA83F889F0B"/>
  </w:style>
  <w:style w:type="paragraph" w:customStyle="1" w:styleId="CA4589A845734F388C7887AAD0907FB3">
    <w:name w:val="CA4589A845734F388C7887AAD0907FB3"/>
  </w:style>
  <w:style w:type="paragraph" w:customStyle="1" w:styleId="DE1A81674E7F44FA95193C46B7BE90FC">
    <w:name w:val="DE1A81674E7F44FA95193C46B7BE90FC"/>
  </w:style>
  <w:style w:type="paragraph" w:customStyle="1" w:styleId="0686ACC1A8704F8B9E0C48EA2C768EC3">
    <w:name w:val="0686ACC1A8704F8B9E0C48EA2C768EC3"/>
  </w:style>
  <w:style w:type="paragraph" w:customStyle="1" w:styleId="96F9850F23BD47D99C200178C098489E">
    <w:name w:val="96F9850F23BD47D99C200178C098489E"/>
  </w:style>
  <w:style w:type="paragraph" w:customStyle="1" w:styleId="1831AB144A1D47F38B9E21E5047CDC30">
    <w:name w:val="1831AB144A1D47F38B9E21E5047CDC30"/>
  </w:style>
  <w:style w:type="paragraph" w:customStyle="1" w:styleId="3E2EE41A723542758791B9A7BF89DFB3">
    <w:name w:val="3E2EE41A723542758791B9A7BF89DFB3"/>
  </w:style>
  <w:style w:type="paragraph" w:customStyle="1" w:styleId="B4F791ADAB6741409F7C813FA1EDBF0F">
    <w:name w:val="B4F791ADAB6741409F7C813FA1EDBF0F"/>
  </w:style>
  <w:style w:type="paragraph" w:customStyle="1" w:styleId="F43AE418F00545588A1D28D92E200B13">
    <w:name w:val="F43AE418F00545588A1D28D92E200B13"/>
  </w:style>
  <w:style w:type="paragraph" w:customStyle="1" w:styleId="780040B60DEF498D980D754445638957">
    <w:name w:val="780040B60DEF498D980D754445638957"/>
  </w:style>
  <w:style w:type="paragraph" w:customStyle="1" w:styleId="3D1CEDEEC87E477281DC7DC45F2A7362">
    <w:name w:val="3D1CEDEEC87E477281DC7DC45F2A7362"/>
  </w:style>
  <w:style w:type="paragraph" w:customStyle="1" w:styleId="88AA9CD3036E4812BD5D4F2D3BC6BBB6">
    <w:name w:val="88AA9CD3036E4812BD5D4F2D3BC6BBB6"/>
  </w:style>
  <w:style w:type="paragraph" w:customStyle="1" w:styleId="92E35D9A0BAD4E78B9C71C109C897186">
    <w:name w:val="92E35D9A0BAD4E78B9C71C109C897186"/>
  </w:style>
  <w:style w:type="paragraph" w:customStyle="1" w:styleId="44247AD8A19747999DA8FE48358FAA61">
    <w:name w:val="44247AD8A19747999DA8FE48358FAA61"/>
  </w:style>
  <w:style w:type="paragraph" w:customStyle="1" w:styleId="F688A08355DF4D64B8948DD33F278BD4">
    <w:name w:val="F688A08355DF4D64B8948DD33F278BD4"/>
  </w:style>
  <w:style w:type="paragraph" w:customStyle="1" w:styleId="9CCB6F141739455BAC9464D874E42B52">
    <w:name w:val="9CCB6F141739455BAC9464D874E42B52"/>
  </w:style>
  <w:style w:type="paragraph" w:customStyle="1" w:styleId="4D06A6FD535B40EB94DF056EC5E11702">
    <w:name w:val="4D06A6FD535B40EB94DF056EC5E11702"/>
  </w:style>
  <w:style w:type="paragraph" w:customStyle="1" w:styleId="B621209386D34DE6878B4E6BC30D5543">
    <w:name w:val="B621209386D34DE6878B4E6BC30D5543"/>
  </w:style>
  <w:style w:type="paragraph" w:customStyle="1" w:styleId="F433292C135F408287D1412808A9F724">
    <w:name w:val="F433292C135F408287D1412808A9F724"/>
  </w:style>
  <w:style w:type="paragraph" w:customStyle="1" w:styleId="68B5FB7EBBBA4A70BF2C19404C01C214">
    <w:name w:val="68B5FB7EBBBA4A70BF2C19404C01C214"/>
  </w:style>
  <w:style w:type="paragraph" w:customStyle="1" w:styleId="F8AF16F802384DD8A6F1267EFFB434CF">
    <w:name w:val="F8AF16F802384DD8A6F1267EFFB434CF"/>
  </w:style>
  <w:style w:type="paragraph" w:customStyle="1" w:styleId="2442780455DE4F8396E1B28984CC0BB6">
    <w:name w:val="2442780455DE4F8396E1B28984CC0BB6"/>
  </w:style>
  <w:style w:type="paragraph" w:customStyle="1" w:styleId="0F344DCE5AEA4367B4BF731EEAA9E7D5">
    <w:name w:val="0F344DCE5AEA4367B4BF731EEAA9E7D5"/>
  </w:style>
  <w:style w:type="paragraph" w:customStyle="1" w:styleId="0BD799CD5CF043BC9C8AB2E22A55F78A">
    <w:name w:val="0BD799CD5CF043BC9C8AB2E22A55F7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DATABASE CREATION AND DESIGN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{61FFCF47-0F99-4964-A101-AA10EBE44AF7}</b:Guid>
    <b:Title>Makale Başlığı</b:Title>
    <b:Year>Yıl</b:Year>
    <b:JournalName>Gazete Başlığı</b:JournalName>
    <b:Pages>Sayfa Aralığı</b:Pages>
    <b:Author>
      <b:Author>
        <b:NameList>
          <b:Person>
            <b:Last>Soyad</b:Last>
            <b:First>Ad</b:First>
          </b:Person>
        </b:NameList>
      </b:Author>
    </b:Author>
    <b:RefOrder>1</b:RefOrder>
  </b:Source>
  <b:Source>
    <b:Tag>Last</b:Tag>
    <b:SourceType>Book</b:SourceType>
    <b:Guid>{1D6CFB2F-9B5C-48A9-BED4-7C9550B91E32}</b:Guid>
    <b:Title>Kitap Adı</b:Title>
    <b:Year>Yıl</b:Year>
    <b:City>Şehir Adı</b:City>
    <b:Publisher>Yayımcı Adı</b:Publisher>
    <b:Author>
      <b:Author>
        <b:NameList>
          <b:Person>
            <b:Last>Soyad</b:Last>
            <b:First>Ad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80C989-B746-4502-A860-57BBD2F18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stilinde rapor (6. sürüm).dotx</Template>
  <TotalTime>3</TotalTime>
  <Pages>16</Pages>
  <Words>2564</Words>
  <Characters>14618</Characters>
  <Application>Microsoft Office Word</Application>
  <DocSecurity>0</DocSecurity>
  <Lines>121</Lines>
  <Paragraphs>34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MIS 442 –Advance Database Systems Final Project Report</vt:lpstr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 442 –Advance Database Systems Final Project Report</dc:title>
  <dc:creator>begüm özkan</dc:creator>
  <cp:lastModifiedBy>begüm özkan</cp:lastModifiedBy>
  <cp:revision>3</cp:revision>
  <dcterms:created xsi:type="dcterms:W3CDTF">2025-05-10T21:38:00Z</dcterms:created>
  <dcterms:modified xsi:type="dcterms:W3CDTF">2025-05-10T21:40:00Z</dcterms:modified>
</cp:coreProperties>
</file>